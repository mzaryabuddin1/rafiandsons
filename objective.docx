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F274" w14:textId="77777777" w:rsidR="00287DFE" w:rsidRDefault="00000000">
      <w:pPr>
        <w:rPr>
          <w:b/>
          <w:bCs/>
        </w:rPr>
      </w:pPr>
      <w:r>
        <w:rPr>
          <w:b/>
          <w:bCs/>
        </w:rPr>
        <w:t>E-Commerce Installment Store Proposal</w:t>
      </w:r>
    </w:p>
    <w:p w14:paraId="50FD0AB4" w14:textId="77777777" w:rsidR="00287DFE" w:rsidRDefault="00000000">
      <w:r>
        <w:rPr>
          <w:b/>
          <w:bCs/>
        </w:rPr>
        <w:t>Client:</w:t>
      </w:r>
      <w:r>
        <w:t xml:space="preserve"> Rafi &amp; Sons</w:t>
      </w:r>
      <w:r>
        <w:br/>
      </w:r>
      <w:r>
        <w:rPr>
          <w:b/>
          <w:bCs/>
        </w:rPr>
        <w:t>Project Cost:</w:t>
      </w:r>
      <w:r>
        <w:t xml:space="preserve"> PKR 80,000 — Non-Negotiable</w:t>
      </w:r>
      <w:r>
        <w:br/>
      </w:r>
      <w:r>
        <w:rPr>
          <w:b/>
          <w:bCs/>
        </w:rPr>
        <w:t>Tentative Timeline:</w:t>
      </w:r>
      <w:r>
        <w:t xml:space="preserve"> 15 Working Days</w:t>
      </w:r>
    </w:p>
    <w:p w14:paraId="16908EEF" w14:textId="77777777" w:rsidR="00287DFE" w:rsidRDefault="00000000">
      <w:pPr>
        <w:rPr>
          <w:b/>
          <w:bCs/>
        </w:rPr>
      </w:pPr>
      <w:r>
        <w:rPr>
          <w:b/>
          <w:bCs/>
        </w:rPr>
        <w:t>1. Project Overview</w:t>
      </w:r>
    </w:p>
    <w:p w14:paraId="42C81DBF" w14:textId="77777777" w:rsidR="00287DFE" w:rsidRDefault="00000000">
      <w:r>
        <w:t>The project involves developing a dynamic e-commerce website where customers can browse products and place orders through available installment plans.</w:t>
      </w:r>
    </w:p>
    <w:p w14:paraId="122A07B3" w14:textId="77777777" w:rsidR="00287DFE" w:rsidRDefault="00000000">
      <w:r>
        <w:t>Submitted orders will be saved in the system, displayed in the backend admin panel, and sent to the concerned team through email notification.</w:t>
      </w:r>
    </w:p>
    <w:p w14:paraId="7176134C" w14:textId="77777777" w:rsidR="00287DFE" w:rsidRDefault="00000000">
      <w:r>
        <w:t xml:space="preserve">The website backend will be developed using </w:t>
      </w:r>
      <w:r>
        <w:rPr>
          <w:b/>
          <w:bCs/>
        </w:rPr>
        <w:t>CodeIgniter</w:t>
      </w:r>
      <w:r>
        <w:t>, while a ready-made theme selected and provided by Rafi &amp; Sons will be integrated and converted into a dynamic website.</w:t>
      </w:r>
    </w:p>
    <w:p w14:paraId="59CF506E" w14:textId="77777777" w:rsidR="00287DFE" w:rsidRDefault="00000000">
      <w:r>
        <w:rPr>
          <w:noProof/>
        </w:rPr>
        <mc:AlternateContent>
          <mc:Choice Requires="wps">
            <w:drawing>
              <wp:inline distT="0" distB="0" distL="0" distR="0" wp14:anchorId="2DEF7F82" wp14:editId="57FB6EC6">
                <wp:extent cx="41614728" cy="1271"/>
                <wp:effectExtent l="0" t="0" r="28572" b="36829"/>
                <wp:docPr id="1799074248" name="Horizontal Lin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5B5CE4C" id="Horizontal Line 11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14D75B0" w14:textId="77777777" w:rsidR="00287DFE" w:rsidRDefault="00000000">
      <w:pPr>
        <w:rPr>
          <w:b/>
          <w:bCs/>
        </w:rPr>
      </w:pPr>
      <w:r>
        <w:rPr>
          <w:b/>
          <w:bCs/>
        </w:rPr>
        <w:t>2. Scope of Work</w:t>
      </w:r>
    </w:p>
    <w:p w14:paraId="13A89FBB" w14:textId="77777777" w:rsidR="00287DFE" w:rsidRDefault="00000000">
      <w:r>
        <w:t>The following services are included:</w:t>
      </w:r>
    </w:p>
    <w:p w14:paraId="470484A7" w14:textId="77777777" w:rsidR="00287DFE" w:rsidRDefault="00000000">
      <w:pPr>
        <w:numPr>
          <w:ilvl w:val="0"/>
          <w:numId w:val="1"/>
        </w:numPr>
      </w:pPr>
      <w:r>
        <w:t>Integration of one selected e-commerce theme.</w:t>
      </w:r>
    </w:p>
    <w:p w14:paraId="1361D718" w14:textId="77777777" w:rsidR="00287DFE" w:rsidRDefault="00000000">
      <w:pPr>
        <w:numPr>
          <w:ilvl w:val="0"/>
          <w:numId w:val="1"/>
        </w:numPr>
      </w:pPr>
      <w:r>
        <w:t>CodeIgniter backend development.</w:t>
      </w:r>
    </w:p>
    <w:p w14:paraId="2B857C67" w14:textId="77777777" w:rsidR="00287DFE" w:rsidRDefault="00000000">
      <w:pPr>
        <w:numPr>
          <w:ilvl w:val="0"/>
          <w:numId w:val="1"/>
        </w:numPr>
      </w:pPr>
      <w:r>
        <w:t>Dynamic product and category management.</w:t>
      </w:r>
    </w:p>
    <w:p w14:paraId="3B02363D" w14:textId="77777777" w:rsidR="00287DFE" w:rsidRDefault="00000000">
      <w:pPr>
        <w:numPr>
          <w:ilvl w:val="0"/>
          <w:numId w:val="1"/>
        </w:numPr>
      </w:pPr>
      <w:r>
        <w:t>Installment-plan management.</w:t>
      </w:r>
    </w:p>
    <w:p w14:paraId="5EE78C30" w14:textId="77777777" w:rsidR="00287DFE" w:rsidRDefault="00000000">
      <w:pPr>
        <w:numPr>
          <w:ilvl w:val="0"/>
          <w:numId w:val="1"/>
        </w:numPr>
      </w:pPr>
      <w:r>
        <w:t>Customer installment-order booking.</w:t>
      </w:r>
    </w:p>
    <w:p w14:paraId="73F9F8F5" w14:textId="77777777" w:rsidR="00287DFE" w:rsidRDefault="00000000">
      <w:pPr>
        <w:numPr>
          <w:ilvl w:val="0"/>
          <w:numId w:val="1"/>
        </w:numPr>
      </w:pPr>
      <w:r>
        <w:t>Shopping cart and order form.</w:t>
      </w:r>
    </w:p>
    <w:p w14:paraId="57D0C1F1" w14:textId="77777777" w:rsidR="00287DFE" w:rsidRDefault="00000000">
      <w:pPr>
        <w:numPr>
          <w:ilvl w:val="0"/>
          <w:numId w:val="1"/>
        </w:numPr>
      </w:pPr>
      <w:r>
        <w:t>Admin dashboard.</w:t>
      </w:r>
    </w:p>
    <w:p w14:paraId="7EAD2CF6" w14:textId="77777777" w:rsidR="00287DFE" w:rsidRDefault="00000000">
      <w:pPr>
        <w:numPr>
          <w:ilvl w:val="0"/>
          <w:numId w:val="1"/>
        </w:numPr>
      </w:pPr>
      <w:r>
        <w:t>Customer and order management.</w:t>
      </w:r>
    </w:p>
    <w:p w14:paraId="54A2E795" w14:textId="77777777" w:rsidR="00287DFE" w:rsidRDefault="00000000">
      <w:pPr>
        <w:numPr>
          <w:ilvl w:val="0"/>
          <w:numId w:val="1"/>
        </w:numPr>
      </w:pPr>
      <w:r>
        <w:t>Email notification for new orders.</w:t>
      </w:r>
    </w:p>
    <w:p w14:paraId="089B0FAE" w14:textId="77777777" w:rsidR="00287DFE" w:rsidRDefault="00000000">
      <w:pPr>
        <w:numPr>
          <w:ilvl w:val="0"/>
          <w:numId w:val="1"/>
        </w:numPr>
      </w:pPr>
      <w:r>
        <w:t>Dynamic website-content management.</w:t>
      </w:r>
    </w:p>
    <w:p w14:paraId="3FB543CD" w14:textId="77777777" w:rsidR="00287DFE" w:rsidRDefault="00000000">
      <w:pPr>
        <w:numPr>
          <w:ilvl w:val="0"/>
          <w:numId w:val="1"/>
        </w:numPr>
      </w:pPr>
      <w:r>
        <w:t>Basic on-page SEO after launch.</w:t>
      </w:r>
    </w:p>
    <w:p w14:paraId="27F6F527" w14:textId="77777777" w:rsidR="00287DFE" w:rsidRDefault="00000000">
      <w:pPr>
        <w:numPr>
          <w:ilvl w:val="0"/>
          <w:numId w:val="1"/>
        </w:numPr>
      </w:pPr>
      <w:r>
        <w:t>Deployment on the server provided by Rafi &amp; Sons.</w:t>
      </w:r>
    </w:p>
    <w:p w14:paraId="48279F4D" w14:textId="77777777" w:rsidR="00287DFE" w:rsidRDefault="00000000">
      <w:pPr>
        <w:numPr>
          <w:ilvl w:val="0"/>
          <w:numId w:val="1"/>
        </w:numPr>
      </w:pPr>
      <w:r>
        <w:t>Three hours of admin and product-management training.</w:t>
      </w:r>
    </w:p>
    <w:p w14:paraId="3317276A" w14:textId="77777777" w:rsidR="00287DFE" w:rsidRDefault="00000000">
      <w:r>
        <w:rPr>
          <w:noProof/>
        </w:rPr>
        <mc:AlternateContent>
          <mc:Choice Requires="wps">
            <w:drawing>
              <wp:inline distT="0" distB="0" distL="0" distR="0" wp14:anchorId="63D585E2" wp14:editId="117E14C8">
                <wp:extent cx="41614728" cy="1271"/>
                <wp:effectExtent l="0" t="0" r="28572" b="36829"/>
                <wp:docPr id="1282431128" name="Horizontal Lin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B54B57C" id="Horizontal Line 11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A4FCA34" w14:textId="77777777" w:rsidR="00287DFE" w:rsidRDefault="00000000">
      <w:pPr>
        <w:rPr>
          <w:b/>
          <w:bCs/>
        </w:rPr>
      </w:pPr>
      <w:r>
        <w:rPr>
          <w:b/>
          <w:bCs/>
        </w:rPr>
        <w:lastRenderedPageBreak/>
        <w:t>3. Functional Requirements</w:t>
      </w:r>
    </w:p>
    <w:p w14:paraId="020CE551" w14:textId="77777777" w:rsidR="00287DFE" w:rsidRDefault="00000000">
      <w:pPr>
        <w:rPr>
          <w:b/>
          <w:bCs/>
        </w:rPr>
      </w:pPr>
      <w:r>
        <w:rPr>
          <w:b/>
          <w:bCs/>
        </w:rPr>
        <w:t>3.1 Product Categories</w:t>
      </w:r>
    </w:p>
    <w:p w14:paraId="43C5FF49" w14:textId="77777777" w:rsidR="00287DFE" w:rsidRDefault="00000000">
      <w:r>
        <w:t>The administrator will be able to:</w:t>
      </w:r>
    </w:p>
    <w:p w14:paraId="1DDF6978" w14:textId="77777777" w:rsidR="00287DFE" w:rsidRDefault="00000000">
      <w:pPr>
        <w:numPr>
          <w:ilvl w:val="0"/>
          <w:numId w:val="2"/>
        </w:numPr>
      </w:pPr>
      <w:r>
        <w:t>Create categories.</w:t>
      </w:r>
    </w:p>
    <w:p w14:paraId="1EDDD1D3" w14:textId="77777777" w:rsidR="00287DFE" w:rsidRDefault="00000000">
      <w:pPr>
        <w:numPr>
          <w:ilvl w:val="0"/>
          <w:numId w:val="2"/>
        </w:numPr>
      </w:pPr>
      <w:r>
        <w:t>View category listings.</w:t>
      </w:r>
    </w:p>
    <w:p w14:paraId="3EC74C17" w14:textId="77777777" w:rsidR="00287DFE" w:rsidRDefault="00000000">
      <w:pPr>
        <w:numPr>
          <w:ilvl w:val="0"/>
          <w:numId w:val="2"/>
        </w:numPr>
      </w:pPr>
      <w:r>
        <w:t>Update category details.</w:t>
      </w:r>
    </w:p>
    <w:p w14:paraId="7EBEF049" w14:textId="77777777" w:rsidR="00287DFE" w:rsidRDefault="00000000">
      <w:pPr>
        <w:numPr>
          <w:ilvl w:val="0"/>
          <w:numId w:val="2"/>
        </w:numPr>
      </w:pPr>
      <w:r>
        <w:t>Delete or deactivate categories.</w:t>
      </w:r>
    </w:p>
    <w:p w14:paraId="7E1509DE" w14:textId="77777777" w:rsidR="00287DFE" w:rsidRDefault="00000000">
      <w:pPr>
        <w:numPr>
          <w:ilvl w:val="0"/>
          <w:numId w:val="2"/>
        </w:numPr>
      </w:pPr>
      <w:r>
        <w:t>Manage category names, images, descriptions, status, and SEO fields.</w:t>
      </w:r>
    </w:p>
    <w:p w14:paraId="0828727A" w14:textId="77777777" w:rsidR="00287DFE" w:rsidRDefault="00000000">
      <w:pPr>
        <w:rPr>
          <w:b/>
          <w:bCs/>
        </w:rPr>
      </w:pPr>
      <w:r>
        <w:rPr>
          <w:b/>
          <w:bCs/>
        </w:rPr>
        <w:t>3.2 Product Management</w:t>
      </w:r>
    </w:p>
    <w:p w14:paraId="12BC6A4B" w14:textId="77777777" w:rsidR="00287DFE" w:rsidRDefault="00000000">
      <w:r>
        <w:t>The administrator will be able to:</w:t>
      </w:r>
    </w:p>
    <w:p w14:paraId="61468D05" w14:textId="77777777" w:rsidR="00287DFE" w:rsidRDefault="00000000">
      <w:pPr>
        <w:numPr>
          <w:ilvl w:val="0"/>
          <w:numId w:val="3"/>
        </w:numPr>
      </w:pPr>
      <w:r>
        <w:t>Add products.</w:t>
      </w:r>
    </w:p>
    <w:p w14:paraId="6A9CE77C" w14:textId="77777777" w:rsidR="00287DFE" w:rsidRDefault="00000000">
      <w:pPr>
        <w:numPr>
          <w:ilvl w:val="0"/>
          <w:numId w:val="3"/>
        </w:numPr>
      </w:pPr>
      <w:r>
        <w:t>View and search products.</w:t>
      </w:r>
    </w:p>
    <w:p w14:paraId="206964C1" w14:textId="77777777" w:rsidR="00287DFE" w:rsidRDefault="00000000">
      <w:pPr>
        <w:numPr>
          <w:ilvl w:val="0"/>
          <w:numId w:val="3"/>
        </w:numPr>
      </w:pPr>
      <w:r>
        <w:t>Update product information.</w:t>
      </w:r>
    </w:p>
    <w:p w14:paraId="064AF863" w14:textId="77777777" w:rsidR="00287DFE" w:rsidRDefault="00000000">
      <w:pPr>
        <w:numPr>
          <w:ilvl w:val="0"/>
          <w:numId w:val="3"/>
        </w:numPr>
      </w:pPr>
      <w:r>
        <w:t>Delete or deactivate products.</w:t>
      </w:r>
    </w:p>
    <w:p w14:paraId="0527B141" w14:textId="77777777" w:rsidR="00287DFE" w:rsidRDefault="00000000">
      <w:pPr>
        <w:numPr>
          <w:ilvl w:val="0"/>
          <w:numId w:val="3"/>
        </w:numPr>
      </w:pPr>
      <w:r>
        <w:t>Manage product name, category, SKU, price, images, description, stock status, installment availability, and SEO fields.</w:t>
      </w:r>
    </w:p>
    <w:p w14:paraId="5EC7C26F" w14:textId="77777777" w:rsidR="00287DFE" w:rsidRDefault="00000000">
      <w:pPr>
        <w:rPr>
          <w:b/>
          <w:bCs/>
        </w:rPr>
      </w:pPr>
      <w:r>
        <w:rPr>
          <w:b/>
          <w:bCs/>
        </w:rPr>
        <w:t>3.3 Installment Plans</w:t>
      </w:r>
    </w:p>
    <w:p w14:paraId="307B0287" w14:textId="77777777" w:rsidR="00287DFE" w:rsidRDefault="00000000">
      <w:r>
        <w:t>The administrator will be able to:</w:t>
      </w:r>
    </w:p>
    <w:p w14:paraId="7A1CC596" w14:textId="77777777" w:rsidR="00287DFE" w:rsidRDefault="00000000">
      <w:pPr>
        <w:numPr>
          <w:ilvl w:val="0"/>
          <w:numId w:val="4"/>
        </w:numPr>
      </w:pPr>
      <w:r>
        <w:t>Create installment plans.</w:t>
      </w:r>
    </w:p>
    <w:p w14:paraId="3CD515CF" w14:textId="77777777" w:rsidR="00287DFE" w:rsidRDefault="00000000">
      <w:pPr>
        <w:numPr>
          <w:ilvl w:val="0"/>
          <w:numId w:val="4"/>
        </w:numPr>
      </w:pPr>
      <w:r>
        <w:t>View installment plans.</w:t>
      </w:r>
    </w:p>
    <w:p w14:paraId="55B28C07" w14:textId="77777777" w:rsidR="00287DFE" w:rsidRDefault="00000000">
      <w:pPr>
        <w:numPr>
          <w:ilvl w:val="0"/>
          <w:numId w:val="4"/>
        </w:numPr>
      </w:pPr>
      <w:r>
        <w:t>Update installment details.</w:t>
      </w:r>
    </w:p>
    <w:p w14:paraId="3DB2BC9D" w14:textId="77777777" w:rsidR="00287DFE" w:rsidRDefault="00000000">
      <w:pPr>
        <w:numPr>
          <w:ilvl w:val="0"/>
          <w:numId w:val="4"/>
        </w:numPr>
      </w:pPr>
      <w:r>
        <w:t>Delete or deactivate plans.</w:t>
      </w:r>
    </w:p>
    <w:p w14:paraId="0CFAA53C" w14:textId="77777777" w:rsidR="00287DFE" w:rsidRDefault="00000000">
      <w:pPr>
        <w:numPr>
          <w:ilvl w:val="0"/>
          <w:numId w:val="4"/>
        </w:numPr>
      </w:pPr>
      <w:r>
        <w:t>Assign installment plans to products.</w:t>
      </w:r>
    </w:p>
    <w:p w14:paraId="06A1AC3E" w14:textId="77777777" w:rsidR="00287DFE" w:rsidRDefault="00000000">
      <w:r>
        <w:t>Each plan may include:</w:t>
      </w:r>
    </w:p>
    <w:p w14:paraId="035977E8" w14:textId="77777777" w:rsidR="00287DFE" w:rsidRDefault="00000000">
      <w:pPr>
        <w:numPr>
          <w:ilvl w:val="0"/>
          <w:numId w:val="5"/>
        </w:numPr>
      </w:pPr>
      <w:r>
        <w:t>Down payment.</w:t>
      </w:r>
    </w:p>
    <w:p w14:paraId="1A59A74C" w14:textId="77777777" w:rsidR="00287DFE" w:rsidRDefault="00000000">
      <w:pPr>
        <w:numPr>
          <w:ilvl w:val="0"/>
          <w:numId w:val="5"/>
        </w:numPr>
      </w:pPr>
      <w:r>
        <w:t>Monthly installment.</w:t>
      </w:r>
    </w:p>
    <w:p w14:paraId="7C73C1EF" w14:textId="77777777" w:rsidR="00287DFE" w:rsidRDefault="00000000">
      <w:pPr>
        <w:numPr>
          <w:ilvl w:val="0"/>
          <w:numId w:val="5"/>
        </w:numPr>
      </w:pPr>
      <w:r>
        <w:lastRenderedPageBreak/>
        <w:t>Number of months.</w:t>
      </w:r>
    </w:p>
    <w:p w14:paraId="7FE3D7EB" w14:textId="77777777" w:rsidR="00287DFE" w:rsidRDefault="00000000">
      <w:pPr>
        <w:numPr>
          <w:ilvl w:val="0"/>
          <w:numId w:val="5"/>
        </w:numPr>
      </w:pPr>
      <w:r>
        <w:t>Total payable amount.</w:t>
      </w:r>
    </w:p>
    <w:p w14:paraId="62DF5A5D" w14:textId="77777777" w:rsidR="00287DFE" w:rsidRDefault="00000000">
      <w:pPr>
        <w:numPr>
          <w:ilvl w:val="0"/>
          <w:numId w:val="5"/>
        </w:numPr>
      </w:pPr>
      <w:r>
        <w:t>Processing charges.</w:t>
      </w:r>
    </w:p>
    <w:p w14:paraId="2D9A95B3" w14:textId="77777777" w:rsidR="00287DFE" w:rsidRDefault="00000000">
      <w:pPr>
        <w:numPr>
          <w:ilvl w:val="0"/>
          <w:numId w:val="5"/>
        </w:numPr>
      </w:pPr>
      <w:r>
        <w:t>Terms and conditions.</w:t>
      </w:r>
    </w:p>
    <w:p w14:paraId="1E6DCDCB" w14:textId="77777777" w:rsidR="00287DFE" w:rsidRDefault="00000000">
      <w:pPr>
        <w:numPr>
          <w:ilvl w:val="0"/>
          <w:numId w:val="5"/>
        </w:numPr>
      </w:pPr>
      <w:r>
        <w:t>Active or inactive status.</w:t>
      </w:r>
    </w:p>
    <w:p w14:paraId="757CAF72" w14:textId="77777777" w:rsidR="00287DFE" w:rsidRDefault="00000000">
      <w:pPr>
        <w:rPr>
          <w:b/>
          <w:bCs/>
        </w:rPr>
      </w:pPr>
      <w:r>
        <w:rPr>
          <w:b/>
          <w:bCs/>
        </w:rPr>
        <w:t>3.4 Customer Order Booking</w:t>
      </w:r>
    </w:p>
    <w:p w14:paraId="4B63AC4A" w14:textId="77777777" w:rsidR="00287DFE" w:rsidRDefault="00000000">
      <w:r>
        <w:t>Customers will be able to:</w:t>
      </w:r>
    </w:p>
    <w:p w14:paraId="49D560BC" w14:textId="77777777" w:rsidR="00287DFE" w:rsidRDefault="00000000">
      <w:pPr>
        <w:numPr>
          <w:ilvl w:val="0"/>
          <w:numId w:val="6"/>
        </w:numPr>
      </w:pPr>
      <w:r>
        <w:t>Browse products.</w:t>
      </w:r>
    </w:p>
    <w:p w14:paraId="19ECDB93" w14:textId="77777777" w:rsidR="00287DFE" w:rsidRDefault="00000000">
      <w:pPr>
        <w:numPr>
          <w:ilvl w:val="0"/>
          <w:numId w:val="6"/>
        </w:numPr>
      </w:pPr>
      <w:r>
        <w:t>View product details.</w:t>
      </w:r>
    </w:p>
    <w:p w14:paraId="2EB0509F" w14:textId="77777777" w:rsidR="00287DFE" w:rsidRDefault="00000000">
      <w:pPr>
        <w:numPr>
          <w:ilvl w:val="0"/>
          <w:numId w:val="6"/>
        </w:numPr>
      </w:pPr>
      <w:r>
        <w:t>View available installment plans.</w:t>
      </w:r>
    </w:p>
    <w:p w14:paraId="3D11C2C5" w14:textId="77777777" w:rsidR="00287DFE" w:rsidRDefault="00000000">
      <w:pPr>
        <w:numPr>
          <w:ilvl w:val="0"/>
          <w:numId w:val="6"/>
        </w:numPr>
      </w:pPr>
      <w:r>
        <w:t>Add products to the cart.</w:t>
      </w:r>
    </w:p>
    <w:p w14:paraId="6D69E5B1" w14:textId="77777777" w:rsidR="00287DFE" w:rsidRDefault="00000000">
      <w:pPr>
        <w:numPr>
          <w:ilvl w:val="0"/>
          <w:numId w:val="6"/>
        </w:numPr>
      </w:pPr>
      <w:r>
        <w:t>Select an installment plan.</w:t>
      </w:r>
    </w:p>
    <w:p w14:paraId="129DA73F" w14:textId="77777777" w:rsidR="00287DFE" w:rsidRDefault="00000000">
      <w:pPr>
        <w:numPr>
          <w:ilvl w:val="0"/>
          <w:numId w:val="6"/>
        </w:numPr>
      </w:pPr>
      <w:r>
        <w:t>Enter personal and contact details.</w:t>
      </w:r>
    </w:p>
    <w:p w14:paraId="4525DDC0" w14:textId="77777777" w:rsidR="00287DFE" w:rsidRDefault="00000000">
      <w:pPr>
        <w:numPr>
          <w:ilvl w:val="0"/>
          <w:numId w:val="6"/>
        </w:numPr>
      </w:pPr>
      <w:r>
        <w:t>Submit an installment-order request.</w:t>
      </w:r>
    </w:p>
    <w:p w14:paraId="58B8DBA0" w14:textId="77777777" w:rsidR="00287DFE" w:rsidRDefault="00000000">
      <w:r>
        <w:t>After submission:</w:t>
      </w:r>
    </w:p>
    <w:p w14:paraId="46CE70E7" w14:textId="77777777" w:rsidR="00287DFE" w:rsidRDefault="00000000">
      <w:pPr>
        <w:numPr>
          <w:ilvl w:val="0"/>
          <w:numId w:val="7"/>
        </w:numPr>
      </w:pPr>
      <w:r>
        <w:t>A unique order number will be generated.</w:t>
      </w:r>
    </w:p>
    <w:p w14:paraId="78CE1758" w14:textId="77777777" w:rsidR="00287DFE" w:rsidRDefault="00000000">
      <w:pPr>
        <w:numPr>
          <w:ilvl w:val="0"/>
          <w:numId w:val="7"/>
        </w:numPr>
      </w:pPr>
      <w:r>
        <w:t>The order will be saved in the database.</w:t>
      </w:r>
    </w:p>
    <w:p w14:paraId="15628B79" w14:textId="77777777" w:rsidR="00287DFE" w:rsidRDefault="00000000">
      <w:pPr>
        <w:numPr>
          <w:ilvl w:val="0"/>
          <w:numId w:val="7"/>
        </w:numPr>
      </w:pPr>
      <w:r>
        <w:t>The order will appear in the admin panel.</w:t>
      </w:r>
    </w:p>
    <w:p w14:paraId="008D6838" w14:textId="77777777" w:rsidR="00287DFE" w:rsidRDefault="00000000">
      <w:pPr>
        <w:numPr>
          <w:ilvl w:val="0"/>
          <w:numId w:val="7"/>
        </w:numPr>
      </w:pPr>
      <w:r>
        <w:t>An email notification will be sent.</w:t>
      </w:r>
    </w:p>
    <w:p w14:paraId="4BE3D5DB" w14:textId="77777777" w:rsidR="00287DFE" w:rsidRDefault="00000000">
      <w:pPr>
        <w:numPr>
          <w:ilvl w:val="0"/>
          <w:numId w:val="7"/>
        </w:numPr>
      </w:pPr>
      <w:r>
        <w:t>The customer will receive a confirmation message.</w:t>
      </w:r>
    </w:p>
    <w:p w14:paraId="7E8FFE29" w14:textId="77777777" w:rsidR="00287DFE" w:rsidRDefault="00000000">
      <w:r>
        <w:t>Submitting an order will be treated as an installment booking request and not automatic financing approval.</w:t>
      </w:r>
    </w:p>
    <w:p w14:paraId="75165AC2" w14:textId="77777777" w:rsidR="00287DFE" w:rsidRDefault="00000000">
      <w:pPr>
        <w:rPr>
          <w:b/>
          <w:bCs/>
        </w:rPr>
      </w:pPr>
      <w:r>
        <w:rPr>
          <w:b/>
          <w:bCs/>
        </w:rPr>
        <w:t>3.5 Order Management</w:t>
      </w:r>
    </w:p>
    <w:p w14:paraId="75A4CC05" w14:textId="77777777" w:rsidR="00287DFE" w:rsidRDefault="00000000">
      <w:r>
        <w:t>The administrator will be able to:</w:t>
      </w:r>
    </w:p>
    <w:p w14:paraId="4E33CC49" w14:textId="77777777" w:rsidR="00287DFE" w:rsidRDefault="00000000">
      <w:pPr>
        <w:numPr>
          <w:ilvl w:val="0"/>
          <w:numId w:val="8"/>
        </w:numPr>
      </w:pPr>
      <w:r>
        <w:t>View all orders.</w:t>
      </w:r>
    </w:p>
    <w:p w14:paraId="3430D8B9" w14:textId="77777777" w:rsidR="00287DFE" w:rsidRDefault="00000000">
      <w:pPr>
        <w:numPr>
          <w:ilvl w:val="0"/>
          <w:numId w:val="8"/>
        </w:numPr>
      </w:pPr>
      <w:r>
        <w:t>Search by order number, customer name, phone number, or date.</w:t>
      </w:r>
    </w:p>
    <w:p w14:paraId="50F700A1" w14:textId="77777777" w:rsidR="00287DFE" w:rsidRDefault="00000000">
      <w:pPr>
        <w:numPr>
          <w:ilvl w:val="0"/>
          <w:numId w:val="8"/>
        </w:numPr>
      </w:pPr>
      <w:r>
        <w:lastRenderedPageBreak/>
        <w:t>View complete order details.</w:t>
      </w:r>
    </w:p>
    <w:p w14:paraId="2EE00F02" w14:textId="77777777" w:rsidR="00287DFE" w:rsidRDefault="00000000">
      <w:pPr>
        <w:numPr>
          <w:ilvl w:val="0"/>
          <w:numId w:val="8"/>
        </w:numPr>
      </w:pPr>
      <w:r>
        <w:t>Update customer and order information.</w:t>
      </w:r>
    </w:p>
    <w:p w14:paraId="64AC967E" w14:textId="77777777" w:rsidR="00287DFE" w:rsidRDefault="00000000">
      <w:pPr>
        <w:numPr>
          <w:ilvl w:val="0"/>
          <w:numId w:val="8"/>
        </w:numPr>
      </w:pPr>
      <w:r>
        <w:t>Add administrative notes.</w:t>
      </w:r>
    </w:p>
    <w:p w14:paraId="4C1646A6" w14:textId="77777777" w:rsidR="00287DFE" w:rsidRDefault="00000000">
      <w:pPr>
        <w:numPr>
          <w:ilvl w:val="0"/>
          <w:numId w:val="8"/>
        </w:numPr>
      </w:pPr>
      <w:r>
        <w:t>Change order status.</w:t>
      </w:r>
    </w:p>
    <w:p w14:paraId="0DA13735" w14:textId="77777777" w:rsidR="00287DFE" w:rsidRDefault="00000000">
      <w:pPr>
        <w:numPr>
          <w:ilvl w:val="0"/>
          <w:numId w:val="8"/>
        </w:numPr>
      </w:pPr>
      <w:r>
        <w:t>Cancel or archive orders.</w:t>
      </w:r>
    </w:p>
    <w:p w14:paraId="7CCFAB1E" w14:textId="77777777" w:rsidR="00287DFE" w:rsidRDefault="00000000">
      <w:r>
        <w:t>Possible statuses include:</w:t>
      </w:r>
    </w:p>
    <w:p w14:paraId="45E486F3" w14:textId="77777777" w:rsidR="00287DFE" w:rsidRDefault="00000000">
      <w:pPr>
        <w:numPr>
          <w:ilvl w:val="0"/>
          <w:numId w:val="9"/>
        </w:numPr>
      </w:pPr>
      <w:r>
        <w:t>New.</w:t>
      </w:r>
    </w:p>
    <w:p w14:paraId="6B19E53A" w14:textId="77777777" w:rsidR="00287DFE" w:rsidRDefault="00000000">
      <w:pPr>
        <w:numPr>
          <w:ilvl w:val="0"/>
          <w:numId w:val="9"/>
        </w:numPr>
      </w:pPr>
      <w:r>
        <w:t>Under Review.</w:t>
      </w:r>
    </w:p>
    <w:p w14:paraId="5B7BD0D0" w14:textId="77777777" w:rsidR="00287DFE" w:rsidRDefault="00000000">
      <w:pPr>
        <w:numPr>
          <w:ilvl w:val="0"/>
          <w:numId w:val="9"/>
        </w:numPr>
      </w:pPr>
      <w:r>
        <w:t>Customer Contacted.</w:t>
      </w:r>
    </w:p>
    <w:p w14:paraId="3806A763" w14:textId="77777777" w:rsidR="00287DFE" w:rsidRDefault="00000000">
      <w:pPr>
        <w:numPr>
          <w:ilvl w:val="0"/>
          <w:numId w:val="9"/>
        </w:numPr>
      </w:pPr>
      <w:r>
        <w:t>Approved.</w:t>
      </w:r>
    </w:p>
    <w:p w14:paraId="7250430D" w14:textId="77777777" w:rsidR="00287DFE" w:rsidRDefault="00000000">
      <w:pPr>
        <w:numPr>
          <w:ilvl w:val="0"/>
          <w:numId w:val="9"/>
        </w:numPr>
      </w:pPr>
      <w:r>
        <w:t>Rejected.</w:t>
      </w:r>
    </w:p>
    <w:p w14:paraId="0C292B82" w14:textId="77777777" w:rsidR="00287DFE" w:rsidRDefault="00000000">
      <w:pPr>
        <w:numPr>
          <w:ilvl w:val="0"/>
          <w:numId w:val="9"/>
        </w:numPr>
      </w:pPr>
      <w:r>
        <w:t>Processing.</w:t>
      </w:r>
    </w:p>
    <w:p w14:paraId="2276CF5A" w14:textId="77777777" w:rsidR="00287DFE" w:rsidRDefault="00000000">
      <w:pPr>
        <w:numPr>
          <w:ilvl w:val="0"/>
          <w:numId w:val="9"/>
        </w:numPr>
      </w:pPr>
      <w:r>
        <w:t>Completed.</w:t>
      </w:r>
    </w:p>
    <w:p w14:paraId="42FD8138" w14:textId="77777777" w:rsidR="00287DFE" w:rsidRDefault="00000000">
      <w:pPr>
        <w:numPr>
          <w:ilvl w:val="0"/>
          <w:numId w:val="9"/>
        </w:numPr>
      </w:pPr>
      <w:r>
        <w:t>Cancelled.</w:t>
      </w:r>
    </w:p>
    <w:p w14:paraId="12530CCD" w14:textId="77777777" w:rsidR="00287DFE" w:rsidRDefault="00000000">
      <w:pPr>
        <w:rPr>
          <w:b/>
          <w:bCs/>
        </w:rPr>
      </w:pPr>
      <w:r>
        <w:rPr>
          <w:b/>
          <w:bCs/>
        </w:rPr>
        <w:t>3.6 Customer Management</w:t>
      </w:r>
    </w:p>
    <w:p w14:paraId="171EC494" w14:textId="77777777" w:rsidR="00287DFE" w:rsidRDefault="00000000">
      <w:r>
        <w:t>The administrator will be able to:</w:t>
      </w:r>
    </w:p>
    <w:p w14:paraId="12682CC6" w14:textId="77777777" w:rsidR="00287DFE" w:rsidRDefault="00000000">
      <w:pPr>
        <w:numPr>
          <w:ilvl w:val="0"/>
          <w:numId w:val="10"/>
        </w:numPr>
      </w:pPr>
      <w:r>
        <w:t>Create customer records.</w:t>
      </w:r>
    </w:p>
    <w:p w14:paraId="418A5496" w14:textId="77777777" w:rsidR="00287DFE" w:rsidRDefault="00000000">
      <w:pPr>
        <w:numPr>
          <w:ilvl w:val="0"/>
          <w:numId w:val="10"/>
        </w:numPr>
      </w:pPr>
      <w:r>
        <w:t>View customer details.</w:t>
      </w:r>
    </w:p>
    <w:p w14:paraId="72DBE238" w14:textId="77777777" w:rsidR="00287DFE" w:rsidRDefault="00000000">
      <w:pPr>
        <w:numPr>
          <w:ilvl w:val="0"/>
          <w:numId w:val="10"/>
        </w:numPr>
      </w:pPr>
      <w:r>
        <w:t>Update customer information.</w:t>
      </w:r>
    </w:p>
    <w:p w14:paraId="7882757A" w14:textId="77777777" w:rsidR="00287DFE" w:rsidRDefault="00000000">
      <w:pPr>
        <w:numPr>
          <w:ilvl w:val="0"/>
          <w:numId w:val="10"/>
        </w:numPr>
      </w:pPr>
      <w:r>
        <w:t>View customer order history.</w:t>
      </w:r>
    </w:p>
    <w:p w14:paraId="3FE1C254" w14:textId="77777777" w:rsidR="00287DFE" w:rsidRDefault="00000000">
      <w:pPr>
        <w:numPr>
          <w:ilvl w:val="0"/>
          <w:numId w:val="10"/>
        </w:numPr>
      </w:pPr>
      <w:r>
        <w:t>Deactivate customer accounts.</w:t>
      </w:r>
    </w:p>
    <w:p w14:paraId="52E8F7D7" w14:textId="77777777" w:rsidR="00287DFE" w:rsidRDefault="00000000">
      <w:pPr>
        <w:rPr>
          <w:b/>
          <w:bCs/>
        </w:rPr>
      </w:pPr>
      <w:r>
        <w:rPr>
          <w:b/>
          <w:bCs/>
        </w:rPr>
        <w:t>3.7 Website Content</w:t>
      </w:r>
    </w:p>
    <w:p w14:paraId="4E78DF74" w14:textId="77777777" w:rsidR="00287DFE" w:rsidRDefault="00000000">
      <w:r>
        <w:t>The administrator will be able to manage selected website content, including:</w:t>
      </w:r>
    </w:p>
    <w:p w14:paraId="0E2131A5" w14:textId="77777777" w:rsidR="00287DFE" w:rsidRDefault="00000000">
      <w:pPr>
        <w:numPr>
          <w:ilvl w:val="0"/>
          <w:numId w:val="11"/>
        </w:numPr>
      </w:pPr>
      <w:r>
        <w:t>Homepage sections.</w:t>
      </w:r>
    </w:p>
    <w:p w14:paraId="2A7A4BE1" w14:textId="77777777" w:rsidR="00287DFE" w:rsidRDefault="00000000">
      <w:pPr>
        <w:numPr>
          <w:ilvl w:val="0"/>
          <w:numId w:val="11"/>
        </w:numPr>
      </w:pPr>
      <w:r>
        <w:t>About Us.</w:t>
      </w:r>
    </w:p>
    <w:p w14:paraId="30BDAE69" w14:textId="77777777" w:rsidR="00287DFE" w:rsidRDefault="00000000">
      <w:pPr>
        <w:numPr>
          <w:ilvl w:val="0"/>
          <w:numId w:val="11"/>
        </w:numPr>
      </w:pPr>
      <w:r>
        <w:t>Contact Us.</w:t>
      </w:r>
    </w:p>
    <w:p w14:paraId="77D8CA68" w14:textId="77777777" w:rsidR="00287DFE" w:rsidRDefault="00000000">
      <w:pPr>
        <w:numPr>
          <w:ilvl w:val="0"/>
          <w:numId w:val="11"/>
        </w:numPr>
      </w:pPr>
      <w:r>
        <w:lastRenderedPageBreak/>
        <w:t>Privacy Policy.</w:t>
      </w:r>
    </w:p>
    <w:p w14:paraId="52D9F6EF" w14:textId="77777777" w:rsidR="00287DFE" w:rsidRDefault="00000000">
      <w:pPr>
        <w:numPr>
          <w:ilvl w:val="0"/>
          <w:numId w:val="11"/>
        </w:numPr>
      </w:pPr>
      <w:r>
        <w:t>Terms and Conditions.</w:t>
      </w:r>
    </w:p>
    <w:p w14:paraId="0EE3121C" w14:textId="77777777" w:rsidR="00287DFE" w:rsidRDefault="00000000">
      <w:pPr>
        <w:numPr>
          <w:ilvl w:val="0"/>
          <w:numId w:val="11"/>
        </w:numPr>
      </w:pPr>
      <w:r>
        <w:t>Installment Terms.</w:t>
      </w:r>
    </w:p>
    <w:p w14:paraId="383A6323" w14:textId="77777777" w:rsidR="00287DFE" w:rsidRDefault="00000000">
      <w:pPr>
        <w:numPr>
          <w:ilvl w:val="0"/>
          <w:numId w:val="11"/>
        </w:numPr>
      </w:pPr>
      <w:r>
        <w:t>Banners.</w:t>
      </w:r>
    </w:p>
    <w:p w14:paraId="32F9FA93" w14:textId="77777777" w:rsidR="00287DFE" w:rsidRDefault="00000000">
      <w:pPr>
        <w:numPr>
          <w:ilvl w:val="0"/>
          <w:numId w:val="11"/>
        </w:numPr>
      </w:pPr>
      <w:r>
        <w:t>Contact information.</w:t>
      </w:r>
    </w:p>
    <w:p w14:paraId="3B0EB078" w14:textId="77777777" w:rsidR="00287DFE" w:rsidRDefault="00000000">
      <w:pPr>
        <w:numPr>
          <w:ilvl w:val="0"/>
          <w:numId w:val="11"/>
        </w:numPr>
      </w:pPr>
      <w:r>
        <w:t>Social-media links.</w:t>
      </w:r>
    </w:p>
    <w:p w14:paraId="3D94C7FB" w14:textId="77777777" w:rsidR="00287DFE" w:rsidRDefault="00000000">
      <w:pPr>
        <w:rPr>
          <w:b/>
          <w:bCs/>
        </w:rPr>
      </w:pPr>
      <w:r>
        <w:rPr>
          <w:b/>
          <w:bCs/>
        </w:rPr>
        <w:t>3.8 Admin Dashboard</w:t>
      </w:r>
    </w:p>
    <w:p w14:paraId="0FC8C09A" w14:textId="77777777" w:rsidR="00287DFE" w:rsidRDefault="00000000">
      <w:r>
        <w:t>The dashboard may display:</w:t>
      </w:r>
    </w:p>
    <w:p w14:paraId="23919450" w14:textId="77777777" w:rsidR="00287DFE" w:rsidRDefault="00000000">
      <w:pPr>
        <w:numPr>
          <w:ilvl w:val="0"/>
          <w:numId w:val="12"/>
        </w:numPr>
      </w:pPr>
      <w:r>
        <w:t>Total products.</w:t>
      </w:r>
    </w:p>
    <w:p w14:paraId="22F375AA" w14:textId="77777777" w:rsidR="00287DFE" w:rsidRDefault="00000000">
      <w:pPr>
        <w:numPr>
          <w:ilvl w:val="0"/>
          <w:numId w:val="12"/>
        </w:numPr>
      </w:pPr>
      <w:r>
        <w:t>Total categories.</w:t>
      </w:r>
    </w:p>
    <w:p w14:paraId="70F5C1DD" w14:textId="77777777" w:rsidR="00287DFE" w:rsidRDefault="00000000">
      <w:pPr>
        <w:numPr>
          <w:ilvl w:val="0"/>
          <w:numId w:val="12"/>
        </w:numPr>
      </w:pPr>
      <w:r>
        <w:t>Total customers.</w:t>
      </w:r>
    </w:p>
    <w:p w14:paraId="1F1B2396" w14:textId="77777777" w:rsidR="00287DFE" w:rsidRDefault="00000000">
      <w:pPr>
        <w:numPr>
          <w:ilvl w:val="0"/>
          <w:numId w:val="12"/>
        </w:numPr>
      </w:pPr>
      <w:r>
        <w:t>Total orders.</w:t>
      </w:r>
    </w:p>
    <w:p w14:paraId="6F310556" w14:textId="77777777" w:rsidR="00287DFE" w:rsidRDefault="00000000">
      <w:pPr>
        <w:numPr>
          <w:ilvl w:val="0"/>
          <w:numId w:val="12"/>
        </w:numPr>
      </w:pPr>
      <w:r>
        <w:t>New orders.</w:t>
      </w:r>
    </w:p>
    <w:p w14:paraId="46A697E6" w14:textId="77777777" w:rsidR="00287DFE" w:rsidRDefault="00000000">
      <w:pPr>
        <w:numPr>
          <w:ilvl w:val="0"/>
          <w:numId w:val="12"/>
        </w:numPr>
      </w:pPr>
      <w:r>
        <w:t>Approved orders.</w:t>
      </w:r>
    </w:p>
    <w:p w14:paraId="001E1C83" w14:textId="77777777" w:rsidR="00287DFE" w:rsidRDefault="00000000">
      <w:pPr>
        <w:numPr>
          <w:ilvl w:val="0"/>
          <w:numId w:val="12"/>
        </w:numPr>
      </w:pPr>
      <w:r>
        <w:t>Cancelled orders.</w:t>
      </w:r>
    </w:p>
    <w:p w14:paraId="1E388BC8" w14:textId="77777777" w:rsidR="00287DFE" w:rsidRDefault="00000000">
      <w:pPr>
        <w:numPr>
          <w:ilvl w:val="0"/>
          <w:numId w:val="12"/>
        </w:numPr>
      </w:pPr>
      <w:r>
        <w:t>Recent orders.</w:t>
      </w:r>
    </w:p>
    <w:p w14:paraId="7A57485A" w14:textId="77777777" w:rsidR="00287DFE" w:rsidRDefault="00000000">
      <w:pPr>
        <w:rPr>
          <w:b/>
          <w:bCs/>
        </w:rPr>
      </w:pPr>
      <w:r>
        <w:rPr>
          <w:b/>
          <w:bCs/>
        </w:rPr>
        <w:t>3.9 Email Notifications</w:t>
      </w:r>
    </w:p>
    <w:p w14:paraId="017FA4FA" w14:textId="77777777" w:rsidR="00287DFE" w:rsidRDefault="00000000">
      <w:r>
        <w:t>An email notification will be sent when a new order is booked.</w:t>
      </w:r>
    </w:p>
    <w:p w14:paraId="18E8BD1A" w14:textId="77777777" w:rsidR="00287DFE" w:rsidRDefault="00000000">
      <w:r>
        <w:t>Rafi &amp; Sons will provide the required SMTP or business email credentials. Email delivery will depend on the hosting server and email provider.</w:t>
      </w:r>
    </w:p>
    <w:p w14:paraId="33AB3D5A" w14:textId="77777777" w:rsidR="00287DFE" w:rsidRDefault="00000000">
      <w:r>
        <w:rPr>
          <w:noProof/>
        </w:rPr>
        <mc:AlternateContent>
          <mc:Choice Requires="wps">
            <w:drawing>
              <wp:inline distT="0" distB="0" distL="0" distR="0" wp14:anchorId="2CF002CA" wp14:editId="0EA7D9D3">
                <wp:extent cx="41614728" cy="1271"/>
                <wp:effectExtent l="0" t="0" r="28572" b="36829"/>
                <wp:docPr id="1120238109" name="Horizontal Lin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1B69D14" id="Horizontal Line 11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B5D7FCC" w14:textId="77777777" w:rsidR="00287DFE" w:rsidRDefault="00000000">
      <w:pPr>
        <w:rPr>
          <w:b/>
          <w:bCs/>
        </w:rPr>
      </w:pPr>
      <w:r>
        <w:rPr>
          <w:b/>
          <w:bCs/>
        </w:rPr>
        <w:t>4. On-Page SEO</w:t>
      </w:r>
    </w:p>
    <w:p w14:paraId="5CFC8BFD" w14:textId="77777777" w:rsidR="00287DFE" w:rsidRDefault="00000000">
      <w:r>
        <w:t>Basic on-page SEO will be completed after launch, including:</w:t>
      </w:r>
    </w:p>
    <w:p w14:paraId="5F934705" w14:textId="77777777" w:rsidR="00287DFE" w:rsidRDefault="00000000">
      <w:pPr>
        <w:numPr>
          <w:ilvl w:val="0"/>
          <w:numId w:val="13"/>
        </w:numPr>
      </w:pPr>
      <w:r>
        <w:t>SEO-friendly URLs.</w:t>
      </w:r>
    </w:p>
    <w:p w14:paraId="30186A0D" w14:textId="77777777" w:rsidR="00287DFE" w:rsidRDefault="00000000">
      <w:pPr>
        <w:numPr>
          <w:ilvl w:val="0"/>
          <w:numId w:val="13"/>
        </w:numPr>
      </w:pPr>
      <w:r>
        <w:t>Meta titles and descriptions.</w:t>
      </w:r>
    </w:p>
    <w:p w14:paraId="33A94965" w14:textId="77777777" w:rsidR="00287DFE" w:rsidRDefault="00000000">
      <w:pPr>
        <w:numPr>
          <w:ilvl w:val="0"/>
          <w:numId w:val="13"/>
        </w:numPr>
      </w:pPr>
      <w:r>
        <w:t>Basic heading structure.</w:t>
      </w:r>
    </w:p>
    <w:p w14:paraId="007164E9" w14:textId="77777777" w:rsidR="00287DFE" w:rsidRDefault="00000000">
      <w:pPr>
        <w:numPr>
          <w:ilvl w:val="0"/>
          <w:numId w:val="13"/>
        </w:numPr>
      </w:pPr>
      <w:r>
        <w:lastRenderedPageBreak/>
        <w:t>Image alt-text support.</w:t>
      </w:r>
    </w:p>
    <w:p w14:paraId="1939017C" w14:textId="77777777" w:rsidR="00287DFE" w:rsidRDefault="00000000">
      <w:pPr>
        <w:numPr>
          <w:ilvl w:val="0"/>
          <w:numId w:val="13"/>
        </w:numPr>
      </w:pPr>
      <w:r>
        <w:t>Sitemap and robots.txt configuration.</w:t>
      </w:r>
    </w:p>
    <w:p w14:paraId="3AFAA66C" w14:textId="77777777" w:rsidR="00287DFE" w:rsidRDefault="00000000">
      <w:pPr>
        <w:numPr>
          <w:ilvl w:val="0"/>
          <w:numId w:val="13"/>
        </w:numPr>
      </w:pPr>
      <w:r>
        <w:t>Basic search-engine indexing setup.</w:t>
      </w:r>
    </w:p>
    <w:p w14:paraId="3CCF614D" w14:textId="77777777" w:rsidR="00287DFE" w:rsidRDefault="00000000">
      <w:r>
        <w:t>Advanced SEO, content writing, backlinks, and ranking guarantees are not included.</w:t>
      </w:r>
    </w:p>
    <w:p w14:paraId="7AD4A3E1" w14:textId="77777777" w:rsidR="00287DFE" w:rsidRDefault="00000000">
      <w:r>
        <w:rPr>
          <w:noProof/>
        </w:rPr>
        <mc:AlternateContent>
          <mc:Choice Requires="wps">
            <w:drawing>
              <wp:inline distT="0" distB="0" distL="0" distR="0" wp14:anchorId="585C3058" wp14:editId="63B77EC0">
                <wp:extent cx="41614728" cy="1271"/>
                <wp:effectExtent l="0" t="0" r="28572" b="36829"/>
                <wp:docPr id="809291228" name="Horizontal Lin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BE04D52" id="Horizontal Line 11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A9FF7EF" w14:textId="77777777" w:rsidR="00287DFE" w:rsidRDefault="00000000">
      <w:pPr>
        <w:rPr>
          <w:b/>
          <w:bCs/>
        </w:rPr>
      </w:pPr>
      <w:r>
        <w:rPr>
          <w:b/>
          <w:bCs/>
        </w:rPr>
        <w:t>5. Exclusions</w:t>
      </w:r>
    </w:p>
    <w:p w14:paraId="75F755C7" w14:textId="77777777" w:rsidR="00287DFE" w:rsidRDefault="00000000">
      <w:r>
        <w:t>The following are not included:</w:t>
      </w:r>
    </w:p>
    <w:p w14:paraId="2CA297D9" w14:textId="77777777" w:rsidR="00287DFE" w:rsidRDefault="00000000">
      <w:pPr>
        <w:numPr>
          <w:ilvl w:val="0"/>
          <w:numId w:val="14"/>
        </w:numPr>
      </w:pPr>
      <w:r>
        <w:t>Hosting or server purchase.</w:t>
      </w:r>
    </w:p>
    <w:p w14:paraId="74A830AD" w14:textId="77777777" w:rsidR="00287DFE" w:rsidRDefault="00000000">
      <w:pPr>
        <w:numPr>
          <w:ilvl w:val="0"/>
          <w:numId w:val="14"/>
        </w:numPr>
      </w:pPr>
      <w:r>
        <w:t>Domain registration.</w:t>
      </w:r>
    </w:p>
    <w:p w14:paraId="73605CAC" w14:textId="77777777" w:rsidR="00287DFE" w:rsidRDefault="00000000">
      <w:pPr>
        <w:numPr>
          <w:ilvl w:val="0"/>
          <w:numId w:val="14"/>
        </w:numPr>
      </w:pPr>
      <w:r>
        <w:t>Custom UI/UX design.</w:t>
      </w:r>
    </w:p>
    <w:p w14:paraId="52D02E31" w14:textId="77777777" w:rsidR="00287DFE" w:rsidRDefault="00000000">
      <w:pPr>
        <w:numPr>
          <w:ilvl w:val="0"/>
          <w:numId w:val="14"/>
        </w:numPr>
      </w:pPr>
      <w:r>
        <w:t>Theme purchase or theme creation.</w:t>
      </w:r>
    </w:p>
    <w:p w14:paraId="1788E372" w14:textId="77777777" w:rsidR="00287DFE" w:rsidRDefault="00000000">
      <w:pPr>
        <w:numPr>
          <w:ilvl w:val="0"/>
          <w:numId w:val="14"/>
        </w:numPr>
      </w:pPr>
      <w:r>
        <w:t>Logo and branding.</w:t>
      </w:r>
    </w:p>
    <w:p w14:paraId="798A577D" w14:textId="77777777" w:rsidR="00287DFE" w:rsidRDefault="00000000">
      <w:pPr>
        <w:numPr>
          <w:ilvl w:val="0"/>
          <w:numId w:val="14"/>
        </w:numPr>
      </w:pPr>
      <w:r>
        <w:t>Product photography.</w:t>
      </w:r>
    </w:p>
    <w:p w14:paraId="4B4B56C3" w14:textId="77777777" w:rsidR="00287DFE" w:rsidRDefault="00000000">
      <w:pPr>
        <w:numPr>
          <w:ilvl w:val="0"/>
          <w:numId w:val="14"/>
        </w:numPr>
      </w:pPr>
      <w:r>
        <w:t>Content writing.</w:t>
      </w:r>
    </w:p>
    <w:p w14:paraId="244C5686" w14:textId="77777777" w:rsidR="00287DFE" w:rsidRDefault="00000000">
      <w:pPr>
        <w:numPr>
          <w:ilvl w:val="0"/>
          <w:numId w:val="14"/>
        </w:numPr>
      </w:pPr>
      <w:r>
        <w:t>Product data entry.</w:t>
      </w:r>
    </w:p>
    <w:p w14:paraId="1FA02ACC" w14:textId="77777777" w:rsidR="00287DFE" w:rsidRDefault="00000000">
      <w:pPr>
        <w:numPr>
          <w:ilvl w:val="0"/>
          <w:numId w:val="14"/>
        </w:numPr>
      </w:pPr>
      <w:r>
        <w:t>Payment-gateway integration.</w:t>
      </w:r>
    </w:p>
    <w:p w14:paraId="5E969EF6" w14:textId="77777777" w:rsidR="00287DFE" w:rsidRDefault="00000000">
      <w:pPr>
        <w:numPr>
          <w:ilvl w:val="0"/>
          <w:numId w:val="14"/>
        </w:numPr>
      </w:pPr>
      <w:r>
        <w:t>Bank or financing API integration.</w:t>
      </w:r>
    </w:p>
    <w:p w14:paraId="535D2ED0" w14:textId="77777777" w:rsidR="00287DFE" w:rsidRDefault="00000000">
      <w:pPr>
        <w:numPr>
          <w:ilvl w:val="0"/>
          <w:numId w:val="14"/>
        </w:numPr>
      </w:pPr>
      <w:r>
        <w:t>Automated credit approval.</w:t>
      </w:r>
    </w:p>
    <w:p w14:paraId="38D9CD89" w14:textId="77777777" w:rsidR="00287DFE" w:rsidRDefault="00000000">
      <w:pPr>
        <w:numPr>
          <w:ilvl w:val="0"/>
          <w:numId w:val="14"/>
        </w:numPr>
      </w:pPr>
      <w:r>
        <w:t>SMS or WhatsApp integration.</w:t>
      </w:r>
    </w:p>
    <w:p w14:paraId="16AED0CC" w14:textId="77777777" w:rsidR="00287DFE" w:rsidRDefault="00000000">
      <w:pPr>
        <w:numPr>
          <w:ilvl w:val="0"/>
          <w:numId w:val="14"/>
        </w:numPr>
      </w:pPr>
      <w:r>
        <w:t>Courier integration.</w:t>
      </w:r>
    </w:p>
    <w:p w14:paraId="4B8CD549" w14:textId="77777777" w:rsidR="00287DFE" w:rsidRDefault="00000000">
      <w:pPr>
        <w:numPr>
          <w:ilvl w:val="0"/>
          <w:numId w:val="14"/>
        </w:numPr>
      </w:pPr>
      <w:r>
        <w:t>ERP, CRM, POS, or accounting integration.</w:t>
      </w:r>
    </w:p>
    <w:p w14:paraId="74DF2DAE" w14:textId="77777777" w:rsidR="00287DFE" w:rsidRDefault="00000000">
      <w:pPr>
        <w:numPr>
          <w:ilvl w:val="0"/>
          <w:numId w:val="14"/>
        </w:numPr>
      </w:pPr>
      <w:r>
        <w:t>Mobile application development.</w:t>
      </w:r>
    </w:p>
    <w:p w14:paraId="30E85616" w14:textId="77777777" w:rsidR="00287DFE" w:rsidRDefault="00000000">
      <w:pPr>
        <w:numPr>
          <w:ilvl w:val="0"/>
          <w:numId w:val="14"/>
        </w:numPr>
      </w:pPr>
      <w:r>
        <w:t>Advanced reports or analytics.</w:t>
      </w:r>
    </w:p>
    <w:p w14:paraId="5C3B56CB" w14:textId="77777777" w:rsidR="00287DFE" w:rsidRDefault="00000000">
      <w:pPr>
        <w:numPr>
          <w:ilvl w:val="0"/>
          <w:numId w:val="14"/>
        </w:numPr>
      </w:pPr>
      <w:r>
        <w:t>Server management and backups.</w:t>
      </w:r>
    </w:p>
    <w:p w14:paraId="6B7D8A8D" w14:textId="77777777" w:rsidR="00287DFE" w:rsidRDefault="00000000">
      <w:pPr>
        <w:numPr>
          <w:ilvl w:val="0"/>
          <w:numId w:val="14"/>
        </w:numPr>
      </w:pPr>
      <w:r>
        <w:t>Any feature not specifically mentioned in this proposal.</w:t>
      </w:r>
    </w:p>
    <w:p w14:paraId="4A393723" w14:textId="77777777" w:rsidR="00287DFE" w:rsidRDefault="00000000">
      <w:r>
        <w:t>Additional features or integrations will be quoted separately.</w:t>
      </w:r>
    </w:p>
    <w:p w14:paraId="1005138F" w14:textId="77777777" w:rsidR="00287DFE" w:rsidRDefault="00000000">
      <w:r>
        <w:rPr>
          <w:noProof/>
        </w:rPr>
        <w:lastRenderedPageBreak/>
        <mc:AlternateContent>
          <mc:Choice Requires="wps">
            <w:drawing>
              <wp:inline distT="0" distB="0" distL="0" distR="0" wp14:anchorId="11868357" wp14:editId="7069502F">
                <wp:extent cx="41614728" cy="1271"/>
                <wp:effectExtent l="0" t="0" r="28572" b="36829"/>
                <wp:docPr id="358932141" name="Horizontal Lin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72B6C5A" id="Horizontal Line 11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DCC0042" w14:textId="77777777" w:rsidR="00287DFE" w:rsidRDefault="00000000">
      <w:pPr>
        <w:rPr>
          <w:b/>
          <w:bCs/>
        </w:rPr>
      </w:pPr>
      <w:r>
        <w:rPr>
          <w:b/>
          <w:bCs/>
        </w:rPr>
        <w:t>6. Client Responsibilities</w:t>
      </w:r>
    </w:p>
    <w:p w14:paraId="0632BD5F" w14:textId="77777777" w:rsidR="00287DFE" w:rsidRDefault="00000000">
      <w:r>
        <w:t>Rafi &amp; Sons will provide:</w:t>
      </w:r>
    </w:p>
    <w:p w14:paraId="63978D5F" w14:textId="77777777" w:rsidR="00287DFE" w:rsidRDefault="00000000">
      <w:pPr>
        <w:numPr>
          <w:ilvl w:val="0"/>
          <w:numId w:val="15"/>
        </w:numPr>
      </w:pPr>
      <w:r>
        <w:t xml:space="preserve">Selected theme and valid </w:t>
      </w:r>
      <w:proofErr w:type="spellStart"/>
      <w:r>
        <w:t>licence</w:t>
      </w:r>
      <w:proofErr w:type="spellEnd"/>
      <w:r>
        <w:t>.</w:t>
      </w:r>
    </w:p>
    <w:p w14:paraId="481767A1" w14:textId="77777777" w:rsidR="00287DFE" w:rsidRDefault="00000000">
      <w:pPr>
        <w:numPr>
          <w:ilvl w:val="0"/>
          <w:numId w:val="15"/>
        </w:numPr>
      </w:pPr>
      <w:r>
        <w:t>Logo and brand assets.</w:t>
      </w:r>
    </w:p>
    <w:p w14:paraId="44EF5777" w14:textId="77777777" w:rsidR="00287DFE" w:rsidRDefault="00000000">
      <w:pPr>
        <w:numPr>
          <w:ilvl w:val="0"/>
          <w:numId w:val="15"/>
        </w:numPr>
      </w:pPr>
      <w:r>
        <w:t>Product details and images.</w:t>
      </w:r>
    </w:p>
    <w:p w14:paraId="2CFB511D" w14:textId="77777777" w:rsidR="00287DFE" w:rsidRDefault="00000000">
      <w:pPr>
        <w:numPr>
          <w:ilvl w:val="0"/>
          <w:numId w:val="15"/>
        </w:numPr>
      </w:pPr>
      <w:r>
        <w:t>Product prices.</w:t>
      </w:r>
    </w:p>
    <w:p w14:paraId="40639A0E" w14:textId="77777777" w:rsidR="00287DFE" w:rsidRDefault="00000000">
      <w:pPr>
        <w:numPr>
          <w:ilvl w:val="0"/>
          <w:numId w:val="15"/>
        </w:numPr>
      </w:pPr>
      <w:r>
        <w:t>Installment-plan details.</w:t>
      </w:r>
    </w:p>
    <w:p w14:paraId="4819E0BB" w14:textId="77777777" w:rsidR="00287DFE" w:rsidRDefault="00000000">
      <w:pPr>
        <w:numPr>
          <w:ilvl w:val="0"/>
          <w:numId w:val="15"/>
        </w:numPr>
      </w:pPr>
      <w:r>
        <w:t>Website content.</w:t>
      </w:r>
    </w:p>
    <w:p w14:paraId="23CF3104" w14:textId="77777777" w:rsidR="00287DFE" w:rsidRDefault="00000000">
      <w:pPr>
        <w:numPr>
          <w:ilvl w:val="0"/>
          <w:numId w:val="15"/>
        </w:numPr>
      </w:pPr>
      <w:r>
        <w:t>Terms and policies.</w:t>
      </w:r>
    </w:p>
    <w:p w14:paraId="5E981A14" w14:textId="77777777" w:rsidR="00287DFE" w:rsidRDefault="00000000">
      <w:pPr>
        <w:numPr>
          <w:ilvl w:val="0"/>
          <w:numId w:val="15"/>
        </w:numPr>
      </w:pPr>
      <w:r>
        <w:t>Hosting and server access.</w:t>
      </w:r>
    </w:p>
    <w:p w14:paraId="0C2D50E1" w14:textId="77777777" w:rsidR="00287DFE" w:rsidRDefault="00000000">
      <w:pPr>
        <w:numPr>
          <w:ilvl w:val="0"/>
          <w:numId w:val="15"/>
        </w:numPr>
      </w:pPr>
      <w:r>
        <w:t>Domain and SSL access.</w:t>
      </w:r>
    </w:p>
    <w:p w14:paraId="41847286" w14:textId="77777777" w:rsidR="00287DFE" w:rsidRDefault="00000000">
      <w:pPr>
        <w:numPr>
          <w:ilvl w:val="0"/>
          <w:numId w:val="15"/>
        </w:numPr>
      </w:pPr>
      <w:r>
        <w:t>SMTP or email credentials.</w:t>
      </w:r>
    </w:p>
    <w:p w14:paraId="112A4DA8" w14:textId="77777777" w:rsidR="00287DFE" w:rsidRDefault="00000000">
      <w:pPr>
        <w:numPr>
          <w:ilvl w:val="0"/>
          <w:numId w:val="15"/>
        </w:numPr>
      </w:pPr>
      <w:r>
        <w:t>Timely feedback and approvals.</w:t>
      </w:r>
    </w:p>
    <w:p w14:paraId="1EF1EABE" w14:textId="77777777" w:rsidR="00287DFE" w:rsidRDefault="00000000">
      <w:r>
        <w:rPr>
          <w:noProof/>
        </w:rPr>
        <mc:AlternateContent>
          <mc:Choice Requires="wps">
            <w:drawing>
              <wp:inline distT="0" distB="0" distL="0" distR="0" wp14:anchorId="13360207" wp14:editId="19F89033">
                <wp:extent cx="41614728" cy="1271"/>
                <wp:effectExtent l="0" t="0" r="28572" b="36829"/>
                <wp:docPr id="722988363" name="Horizontal Lin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74D9EA" id="Horizontal Line 11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1C74427" w14:textId="77777777" w:rsidR="00287DFE" w:rsidRDefault="00000000">
      <w:pPr>
        <w:rPr>
          <w:b/>
          <w:bCs/>
        </w:rPr>
      </w:pPr>
      <w:r>
        <w:rPr>
          <w:b/>
          <w:bCs/>
        </w:rPr>
        <w:t>7. Timeline</w:t>
      </w:r>
    </w:p>
    <w:p w14:paraId="148E70CD" w14:textId="77777777" w:rsidR="00287DFE" w:rsidRDefault="00000000">
      <w:r>
        <w:t xml:space="preserve">The tentative project duration is </w:t>
      </w:r>
      <w:r>
        <w:rPr>
          <w:b/>
          <w:bCs/>
        </w:rPr>
        <w:t>15 working days</w:t>
      </w:r>
      <w:r>
        <w:t xml:space="preserve"> after receiving:</w:t>
      </w:r>
    </w:p>
    <w:p w14:paraId="378A19C7" w14:textId="77777777" w:rsidR="00287DFE" w:rsidRDefault="00000000">
      <w:pPr>
        <w:numPr>
          <w:ilvl w:val="0"/>
          <w:numId w:val="16"/>
        </w:numPr>
      </w:pPr>
      <w:r>
        <w:t>Advance payment.</w:t>
      </w:r>
    </w:p>
    <w:p w14:paraId="480BAEB3" w14:textId="77777777" w:rsidR="00287DFE" w:rsidRDefault="00000000">
      <w:pPr>
        <w:numPr>
          <w:ilvl w:val="0"/>
          <w:numId w:val="16"/>
        </w:numPr>
      </w:pPr>
      <w:r>
        <w:t>Selected theme.</w:t>
      </w:r>
    </w:p>
    <w:p w14:paraId="0339E6D7" w14:textId="77777777" w:rsidR="00287DFE" w:rsidRDefault="00000000">
      <w:pPr>
        <w:numPr>
          <w:ilvl w:val="0"/>
          <w:numId w:val="16"/>
        </w:numPr>
      </w:pPr>
      <w:r>
        <w:t>Final requirements.</w:t>
      </w:r>
    </w:p>
    <w:p w14:paraId="5F598977" w14:textId="77777777" w:rsidR="00287DFE" w:rsidRDefault="00000000">
      <w:pPr>
        <w:numPr>
          <w:ilvl w:val="0"/>
          <w:numId w:val="16"/>
        </w:numPr>
      </w:pPr>
      <w:r>
        <w:t>Product and installment data.</w:t>
      </w:r>
    </w:p>
    <w:p w14:paraId="08FB7F64" w14:textId="77777777" w:rsidR="00287DFE" w:rsidRDefault="00000000">
      <w:pPr>
        <w:numPr>
          <w:ilvl w:val="0"/>
          <w:numId w:val="16"/>
        </w:numPr>
      </w:pPr>
      <w:r>
        <w:t>Website content.</w:t>
      </w:r>
    </w:p>
    <w:p w14:paraId="3352CBB0" w14:textId="77777777" w:rsidR="00287DFE" w:rsidRDefault="00000000">
      <w:pPr>
        <w:numPr>
          <w:ilvl w:val="0"/>
          <w:numId w:val="16"/>
        </w:numPr>
      </w:pPr>
      <w:r>
        <w:t>Server credentials.</w:t>
      </w:r>
    </w:p>
    <w:p w14:paraId="0A5CE6CC" w14:textId="77777777" w:rsidR="00287DFE" w:rsidRDefault="00000000">
      <w:r>
        <w:t>The timeline may be extended due to:</w:t>
      </w:r>
    </w:p>
    <w:p w14:paraId="290EDB01" w14:textId="77777777" w:rsidR="00287DFE" w:rsidRDefault="00000000">
      <w:pPr>
        <w:numPr>
          <w:ilvl w:val="0"/>
          <w:numId w:val="17"/>
        </w:numPr>
      </w:pPr>
      <w:r>
        <w:t>Delayed client feedback or content.</w:t>
      </w:r>
    </w:p>
    <w:p w14:paraId="39F4865D" w14:textId="77777777" w:rsidR="00287DFE" w:rsidRDefault="00000000">
      <w:pPr>
        <w:numPr>
          <w:ilvl w:val="0"/>
          <w:numId w:val="17"/>
        </w:numPr>
      </w:pPr>
      <w:r>
        <w:t>Scope changes.</w:t>
      </w:r>
    </w:p>
    <w:p w14:paraId="74D35ED2" w14:textId="77777777" w:rsidR="00287DFE" w:rsidRDefault="00000000">
      <w:pPr>
        <w:numPr>
          <w:ilvl w:val="0"/>
          <w:numId w:val="17"/>
        </w:numPr>
      </w:pPr>
      <w:r>
        <w:lastRenderedPageBreak/>
        <w:t>Hosting or technical issues.</w:t>
      </w:r>
    </w:p>
    <w:p w14:paraId="6BE9919A" w14:textId="77777777" w:rsidR="00287DFE" w:rsidRDefault="00000000">
      <w:pPr>
        <w:numPr>
          <w:ilvl w:val="0"/>
          <w:numId w:val="17"/>
        </w:numPr>
      </w:pPr>
      <w:r>
        <w:t>Public holidays.</w:t>
      </w:r>
    </w:p>
    <w:p w14:paraId="7A83AFC3" w14:textId="77777777" w:rsidR="00287DFE" w:rsidRDefault="00000000">
      <w:pPr>
        <w:numPr>
          <w:ilvl w:val="0"/>
          <w:numId w:val="17"/>
        </w:numPr>
      </w:pPr>
      <w:r>
        <w:t>Electricity or internet outages.</w:t>
      </w:r>
    </w:p>
    <w:p w14:paraId="28FABE8F" w14:textId="77777777" w:rsidR="00287DFE" w:rsidRDefault="00000000">
      <w:pPr>
        <w:numPr>
          <w:ilvl w:val="0"/>
          <w:numId w:val="17"/>
        </w:numPr>
      </w:pPr>
      <w:r>
        <w:t>Riots, strikes, civil unrest, curfews, or other circumstances beyond reasonable control.</w:t>
      </w:r>
    </w:p>
    <w:p w14:paraId="366D2B06" w14:textId="77777777" w:rsidR="00287DFE" w:rsidRDefault="00000000">
      <w:r>
        <w:rPr>
          <w:noProof/>
        </w:rPr>
        <mc:AlternateContent>
          <mc:Choice Requires="wps">
            <w:drawing>
              <wp:inline distT="0" distB="0" distL="0" distR="0" wp14:anchorId="6FC0BD35" wp14:editId="50277B6F">
                <wp:extent cx="41614728" cy="1271"/>
                <wp:effectExtent l="0" t="0" r="28572" b="36829"/>
                <wp:docPr id="938259805" name="Horizontal Lin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F23F33E" id="Horizontal Line 11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5184C11" w14:textId="77777777" w:rsidR="00287DFE" w:rsidRDefault="00000000">
      <w:pPr>
        <w:rPr>
          <w:b/>
          <w:bCs/>
        </w:rPr>
      </w:pPr>
      <w:r>
        <w:rPr>
          <w:b/>
          <w:bCs/>
        </w:rPr>
        <w:t>8. Commercial Proposal</w:t>
      </w:r>
    </w:p>
    <w:p w14:paraId="602AD535" w14:textId="77777777" w:rsidR="00287DFE" w:rsidRDefault="00000000">
      <w:pPr>
        <w:rPr>
          <w:b/>
          <w:bCs/>
        </w:rPr>
      </w:pPr>
      <w:r>
        <w:rPr>
          <w:b/>
          <w:bCs/>
        </w:rPr>
        <w:t>Total Project Cost</w:t>
      </w:r>
    </w:p>
    <w:p w14:paraId="66423276" w14:textId="77777777" w:rsidR="00287DFE" w:rsidRDefault="00000000">
      <w:r>
        <w:rPr>
          <w:b/>
          <w:bCs/>
        </w:rPr>
        <w:t xml:space="preserve">PKR 80,000 — </w:t>
      </w:r>
      <w:proofErr w:type="gramStart"/>
      <w:r>
        <w:rPr>
          <w:b/>
          <w:bCs/>
        </w:rPr>
        <w:t>Non-Negotiable</w:t>
      </w:r>
      <w:proofErr w:type="gramEnd"/>
    </w:p>
    <w:p w14:paraId="1496BB67" w14:textId="77777777" w:rsidR="00287DFE" w:rsidRDefault="00000000">
      <w:pPr>
        <w:rPr>
          <w:b/>
          <w:bCs/>
        </w:rPr>
      </w:pPr>
      <w:r>
        <w:rPr>
          <w:b/>
          <w:bCs/>
        </w:rPr>
        <w:t>Payment Schedule</w:t>
      </w:r>
    </w:p>
    <w:tbl>
      <w:tblPr>
        <w:tblW w:w="635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1"/>
        <w:gridCol w:w="1166"/>
        <w:gridCol w:w="1194"/>
      </w:tblGrid>
      <w:tr w:rsidR="00287DFE" w14:paraId="3B477E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A00C6C" w14:textId="77777777" w:rsidR="00287DF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Milestone</w:t>
            </w:r>
          </w:p>
        </w:tc>
        <w:tc>
          <w:tcPr>
            <w:tcW w:w="11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09794F" w14:textId="77777777" w:rsidR="00287DF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Percentage</w:t>
            </w:r>
          </w:p>
        </w:tc>
        <w:tc>
          <w:tcPr>
            <w:tcW w:w="11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7F78BB" w14:textId="77777777" w:rsidR="00287DF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287DFE" w14:paraId="660543C9" w14:textId="77777777">
        <w:tblPrEx>
          <w:tblCellMar>
            <w:top w:w="0" w:type="dxa"/>
            <w:bottom w:w="0" w:type="dxa"/>
          </w:tblCellMar>
        </w:tblPrEx>
        <w:tc>
          <w:tcPr>
            <w:tcW w:w="3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BF0D9C" w14:textId="77777777" w:rsidR="00287DFE" w:rsidRDefault="00000000">
            <w:r>
              <w:t>Advance before project commencement</w:t>
            </w:r>
          </w:p>
        </w:tc>
        <w:tc>
          <w:tcPr>
            <w:tcW w:w="11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9EE0A" w14:textId="77777777" w:rsidR="00287DFE" w:rsidRDefault="00000000">
            <w:r>
              <w:t>35%</w:t>
            </w:r>
          </w:p>
        </w:tc>
        <w:tc>
          <w:tcPr>
            <w:tcW w:w="11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ADE3B3" w14:textId="77777777" w:rsidR="00287DFE" w:rsidRDefault="00000000">
            <w:r>
              <w:t>PKR 28,000</w:t>
            </w:r>
          </w:p>
        </w:tc>
      </w:tr>
      <w:tr w:rsidR="00287DFE" w14:paraId="41A79C56" w14:textId="77777777">
        <w:tblPrEx>
          <w:tblCellMar>
            <w:top w:w="0" w:type="dxa"/>
            <w:bottom w:w="0" w:type="dxa"/>
          </w:tblCellMar>
        </w:tblPrEx>
        <w:tc>
          <w:tcPr>
            <w:tcW w:w="3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06564D" w14:textId="77777777" w:rsidR="00287DFE" w:rsidRDefault="00000000">
            <w:r>
              <w:t>Mid-development payment</w:t>
            </w:r>
          </w:p>
        </w:tc>
        <w:tc>
          <w:tcPr>
            <w:tcW w:w="11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29B179" w14:textId="77777777" w:rsidR="00287DFE" w:rsidRDefault="00000000">
            <w:r>
              <w:t>35%</w:t>
            </w:r>
          </w:p>
        </w:tc>
        <w:tc>
          <w:tcPr>
            <w:tcW w:w="11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8A3F35" w14:textId="77777777" w:rsidR="00287DFE" w:rsidRDefault="00000000">
            <w:r>
              <w:t>PKR 28,000</w:t>
            </w:r>
          </w:p>
        </w:tc>
      </w:tr>
      <w:tr w:rsidR="00287DFE" w14:paraId="1D5DB5EB" w14:textId="77777777">
        <w:tblPrEx>
          <w:tblCellMar>
            <w:top w:w="0" w:type="dxa"/>
            <w:bottom w:w="0" w:type="dxa"/>
          </w:tblCellMar>
        </w:tblPrEx>
        <w:tc>
          <w:tcPr>
            <w:tcW w:w="3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255F0A" w14:textId="77777777" w:rsidR="00287DFE" w:rsidRDefault="00000000">
            <w:r>
              <w:t>After launch</w:t>
            </w:r>
          </w:p>
        </w:tc>
        <w:tc>
          <w:tcPr>
            <w:tcW w:w="11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BBEDA1" w14:textId="77777777" w:rsidR="00287DFE" w:rsidRDefault="00000000">
            <w:r>
              <w:t>30%</w:t>
            </w:r>
          </w:p>
        </w:tc>
        <w:tc>
          <w:tcPr>
            <w:tcW w:w="11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982204" w14:textId="77777777" w:rsidR="00287DFE" w:rsidRDefault="00000000">
            <w:r>
              <w:t>PKR 24,000</w:t>
            </w:r>
          </w:p>
        </w:tc>
      </w:tr>
      <w:tr w:rsidR="00287DFE" w14:paraId="1A5B9ACE" w14:textId="77777777">
        <w:tblPrEx>
          <w:tblCellMar>
            <w:top w:w="0" w:type="dxa"/>
            <w:bottom w:w="0" w:type="dxa"/>
          </w:tblCellMar>
        </w:tblPrEx>
        <w:tc>
          <w:tcPr>
            <w:tcW w:w="399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18B045" w14:textId="77777777" w:rsidR="00287DFE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1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2F0DDF" w14:textId="77777777" w:rsidR="00287DFE" w:rsidRDefault="00000000">
            <w:r>
              <w:rPr>
                <w:b/>
                <w:bCs/>
              </w:rPr>
              <w:t>100%</w:t>
            </w:r>
          </w:p>
        </w:tc>
        <w:tc>
          <w:tcPr>
            <w:tcW w:w="11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3416CD" w14:textId="77777777" w:rsidR="00287DFE" w:rsidRDefault="00000000">
            <w:r>
              <w:rPr>
                <w:b/>
                <w:bCs/>
              </w:rPr>
              <w:t>PKR 80,000</w:t>
            </w:r>
          </w:p>
        </w:tc>
      </w:tr>
    </w:tbl>
    <w:p w14:paraId="474E8CA1" w14:textId="77777777" w:rsidR="00287DFE" w:rsidRDefault="00000000">
      <w:r>
        <w:rPr>
          <w:noProof/>
        </w:rPr>
        <mc:AlternateContent>
          <mc:Choice Requires="wps">
            <w:drawing>
              <wp:inline distT="0" distB="0" distL="0" distR="0" wp14:anchorId="15B741CB" wp14:editId="3263D4E0">
                <wp:extent cx="41614728" cy="1271"/>
                <wp:effectExtent l="0" t="0" r="28572" b="36829"/>
                <wp:docPr id="2059139953" name="Horizontal Lin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C8C015F" id="Horizontal Line 11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B75D461" w14:textId="77777777" w:rsidR="00287DFE" w:rsidRDefault="00000000">
      <w:pPr>
        <w:rPr>
          <w:b/>
          <w:bCs/>
        </w:rPr>
      </w:pPr>
      <w:r>
        <w:rPr>
          <w:b/>
          <w:bCs/>
        </w:rPr>
        <w:t>9. Training</w:t>
      </w:r>
    </w:p>
    <w:p w14:paraId="6261698C" w14:textId="77777777" w:rsidR="00287DFE" w:rsidRDefault="00000000">
      <w:r>
        <w:t>After launch, three hours of training will be provided covering:</w:t>
      </w:r>
    </w:p>
    <w:p w14:paraId="4E1B17AB" w14:textId="77777777" w:rsidR="00287DFE" w:rsidRDefault="00000000">
      <w:pPr>
        <w:numPr>
          <w:ilvl w:val="0"/>
          <w:numId w:val="18"/>
        </w:numPr>
      </w:pPr>
      <w:r>
        <w:t>Product management.</w:t>
      </w:r>
    </w:p>
    <w:p w14:paraId="0067E5F9" w14:textId="77777777" w:rsidR="00287DFE" w:rsidRDefault="00000000">
      <w:pPr>
        <w:numPr>
          <w:ilvl w:val="0"/>
          <w:numId w:val="18"/>
        </w:numPr>
      </w:pPr>
      <w:r>
        <w:t>Category management.</w:t>
      </w:r>
    </w:p>
    <w:p w14:paraId="2CEE35AF" w14:textId="77777777" w:rsidR="00287DFE" w:rsidRDefault="00000000">
      <w:pPr>
        <w:numPr>
          <w:ilvl w:val="0"/>
          <w:numId w:val="18"/>
        </w:numPr>
      </w:pPr>
      <w:r>
        <w:t>Installment-plan management.</w:t>
      </w:r>
    </w:p>
    <w:p w14:paraId="498E4534" w14:textId="77777777" w:rsidR="00287DFE" w:rsidRDefault="00000000">
      <w:pPr>
        <w:numPr>
          <w:ilvl w:val="0"/>
          <w:numId w:val="18"/>
        </w:numPr>
      </w:pPr>
      <w:r>
        <w:t>Order management.</w:t>
      </w:r>
    </w:p>
    <w:p w14:paraId="7201C0D1" w14:textId="77777777" w:rsidR="00287DFE" w:rsidRDefault="00000000">
      <w:pPr>
        <w:numPr>
          <w:ilvl w:val="0"/>
          <w:numId w:val="18"/>
        </w:numPr>
      </w:pPr>
      <w:r>
        <w:t>Customer management.</w:t>
      </w:r>
    </w:p>
    <w:p w14:paraId="484F0577" w14:textId="77777777" w:rsidR="00287DFE" w:rsidRDefault="00000000">
      <w:pPr>
        <w:numPr>
          <w:ilvl w:val="0"/>
          <w:numId w:val="18"/>
        </w:numPr>
      </w:pPr>
      <w:r>
        <w:t>Content management.</w:t>
      </w:r>
    </w:p>
    <w:p w14:paraId="1A9183AB" w14:textId="77777777" w:rsidR="00287DFE" w:rsidRDefault="00000000">
      <w:pPr>
        <w:numPr>
          <w:ilvl w:val="0"/>
          <w:numId w:val="18"/>
        </w:numPr>
      </w:pPr>
      <w:r>
        <w:t>Basic SEO fields.</w:t>
      </w:r>
    </w:p>
    <w:p w14:paraId="5B74FE00" w14:textId="77777777" w:rsidR="00287DFE" w:rsidRDefault="00000000">
      <w:pPr>
        <w:numPr>
          <w:ilvl w:val="0"/>
          <w:numId w:val="18"/>
        </w:numPr>
      </w:pPr>
      <w:r>
        <w:t>General admin-panel usage.</w:t>
      </w:r>
    </w:p>
    <w:p w14:paraId="32413FC2" w14:textId="77777777" w:rsidR="00287DFE" w:rsidRDefault="00000000">
      <w:r>
        <w:t>Additional training will be charged separately.</w:t>
      </w:r>
    </w:p>
    <w:p w14:paraId="0C37D5B0" w14:textId="77777777" w:rsidR="00287DFE" w:rsidRDefault="00000000">
      <w:r>
        <w:rPr>
          <w:noProof/>
        </w:rPr>
        <w:lastRenderedPageBreak/>
        <mc:AlternateContent>
          <mc:Choice Requires="wps">
            <w:drawing>
              <wp:inline distT="0" distB="0" distL="0" distR="0" wp14:anchorId="3AEA5DD5" wp14:editId="4C1E80A8">
                <wp:extent cx="41614728" cy="1271"/>
                <wp:effectExtent l="0" t="0" r="28572" b="36829"/>
                <wp:docPr id="1575372969" name="Horizontal Lin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2A07105" id="Horizontal Line 11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50D7D1B" w14:textId="77777777" w:rsidR="00287DFE" w:rsidRDefault="00000000">
      <w:pPr>
        <w:rPr>
          <w:b/>
          <w:bCs/>
        </w:rPr>
      </w:pPr>
      <w:r>
        <w:rPr>
          <w:b/>
          <w:bCs/>
        </w:rPr>
        <w:t>10. Monthly Maintenance</w:t>
      </w:r>
    </w:p>
    <w:p w14:paraId="0185492F" w14:textId="77777777" w:rsidR="00287DFE" w:rsidRDefault="00000000">
      <w:r>
        <w:t>Optional monthly maintenance will be available at:</w:t>
      </w:r>
    </w:p>
    <w:p w14:paraId="7155316A" w14:textId="77777777" w:rsidR="00287DFE" w:rsidRDefault="00000000">
      <w:r>
        <w:rPr>
          <w:b/>
          <w:bCs/>
        </w:rPr>
        <w:t>PKR 10,000 per month</w:t>
      </w:r>
    </w:p>
    <w:p w14:paraId="6C55A931" w14:textId="77777777" w:rsidR="00287DFE" w:rsidRDefault="00000000">
      <w:r>
        <w:t>Maintenance will only cover:</w:t>
      </w:r>
    </w:p>
    <w:p w14:paraId="2D48A195" w14:textId="77777777" w:rsidR="00287DFE" w:rsidRDefault="00000000">
      <w:pPr>
        <w:numPr>
          <w:ilvl w:val="0"/>
          <w:numId w:val="19"/>
        </w:numPr>
      </w:pPr>
      <w:r>
        <w:t>Bug fixing.</w:t>
      </w:r>
    </w:p>
    <w:p w14:paraId="566B9071" w14:textId="77777777" w:rsidR="00287DFE" w:rsidRDefault="00000000">
      <w:pPr>
        <w:numPr>
          <w:ilvl w:val="0"/>
          <w:numId w:val="19"/>
        </w:numPr>
      </w:pPr>
      <w:r>
        <w:t>Error resolution.</w:t>
      </w:r>
    </w:p>
    <w:p w14:paraId="77912B8B" w14:textId="77777777" w:rsidR="00287DFE" w:rsidRDefault="00000000">
      <w:pPr>
        <w:numPr>
          <w:ilvl w:val="0"/>
          <w:numId w:val="19"/>
        </w:numPr>
      </w:pPr>
      <w:r>
        <w:t>Correction of broken functionality included in the approved scope.</w:t>
      </w:r>
    </w:p>
    <w:p w14:paraId="1740744D" w14:textId="77777777" w:rsidR="00287DFE" w:rsidRDefault="00000000">
      <w:pPr>
        <w:numPr>
          <w:ilvl w:val="0"/>
          <w:numId w:val="19"/>
        </w:numPr>
      </w:pPr>
      <w:r>
        <w:t>Basic technical support for the existing system.</w:t>
      </w:r>
    </w:p>
    <w:p w14:paraId="1EBA6ABE" w14:textId="77777777" w:rsidR="00287DFE" w:rsidRDefault="00000000">
      <w:r>
        <w:t>Maintenance will not include:</w:t>
      </w:r>
    </w:p>
    <w:p w14:paraId="709DBA69" w14:textId="77777777" w:rsidR="00287DFE" w:rsidRDefault="00000000">
      <w:pPr>
        <w:numPr>
          <w:ilvl w:val="0"/>
          <w:numId w:val="20"/>
        </w:numPr>
        <w:tabs>
          <w:tab w:val="left" w:pos="-270"/>
          <w:tab w:val="left" w:pos="0"/>
        </w:tabs>
      </w:pPr>
      <w:r>
        <w:t>New features.</w:t>
      </w:r>
    </w:p>
    <w:p w14:paraId="6E05419B" w14:textId="77777777" w:rsidR="00287DFE" w:rsidRDefault="00000000">
      <w:pPr>
        <w:numPr>
          <w:ilvl w:val="0"/>
          <w:numId w:val="20"/>
        </w:numPr>
        <w:tabs>
          <w:tab w:val="left" w:pos="-270"/>
          <w:tab w:val="left" w:pos="0"/>
        </w:tabs>
      </w:pPr>
      <w:r>
        <w:t>Feature enhancements.</w:t>
      </w:r>
    </w:p>
    <w:p w14:paraId="5AB2D410" w14:textId="77777777" w:rsidR="00287DFE" w:rsidRDefault="00000000">
      <w:pPr>
        <w:numPr>
          <w:ilvl w:val="0"/>
          <w:numId w:val="20"/>
        </w:numPr>
        <w:tabs>
          <w:tab w:val="left" w:pos="-270"/>
          <w:tab w:val="left" w:pos="0"/>
        </w:tabs>
      </w:pPr>
      <w:r>
        <w:t>New pages or modules.</w:t>
      </w:r>
    </w:p>
    <w:p w14:paraId="197E544A" w14:textId="77777777" w:rsidR="00287DFE" w:rsidRDefault="00000000">
      <w:pPr>
        <w:numPr>
          <w:ilvl w:val="0"/>
          <w:numId w:val="20"/>
        </w:numPr>
        <w:tabs>
          <w:tab w:val="left" w:pos="-270"/>
          <w:tab w:val="left" w:pos="0"/>
        </w:tabs>
      </w:pPr>
      <w:r>
        <w:t>Design changes.</w:t>
      </w:r>
    </w:p>
    <w:p w14:paraId="1E7452A2" w14:textId="77777777" w:rsidR="00287DFE" w:rsidRDefault="00000000">
      <w:pPr>
        <w:numPr>
          <w:ilvl w:val="0"/>
          <w:numId w:val="20"/>
        </w:numPr>
        <w:tabs>
          <w:tab w:val="left" w:pos="-270"/>
          <w:tab w:val="left" w:pos="0"/>
        </w:tabs>
      </w:pPr>
      <w:r>
        <w:t>New integrations.</w:t>
      </w:r>
    </w:p>
    <w:p w14:paraId="6F92C9B8" w14:textId="77777777" w:rsidR="00287DFE" w:rsidRDefault="00000000">
      <w:pPr>
        <w:numPr>
          <w:ilvl w:val="0"/>
          <w:numId w:val="20"/>
        </w:numPr>
        <w:tabs>
          <w:tab w:val="left" w:pos="-270"/>
          <w:tab w:val="left" w:pos="0"/>
        </w:tabs>
      </w:pPr>
      <w:r>
        <w:t>Product or content entry.</w:t>
      </w:r>
    </w:p>
    <w:p w14:paraId="6D5192E0" w14:textId="77777777" w:rsidR="00287DFE" w:rsidRDefault="00000000">
      <w:pPr>
        <w:numPr>
          <w:ilvl w:val="0"/>
          <w:numId w:val="20"/>
        </w:numPr>
        <w:tabs>
          <w:tab w:val="left" w:pos="-270"/>
          <w:tab w:val="left" w:pos="0"/>
        </w:tabs>
      </w:pPr>
      <w:r>
        <w:t>Hosting or server management.</w:t>
      </w:r>
    </w:p>
    <w:p w14:paraId="6D7C7F1A" w14:textId="77777777" w:rsidR="00287DFE" w:rsidRDefault="00000000">
      <w:pPr>
        <w:numPr>
          <w:ilvl w:val="0"/>
          <w:numId w:val="20"/>
        </w:numPr>
        <w:tabs>
          <w:tab w:val="left" w:pos="-270"/>
          <w:tab w:val="left" w:pos="0"/>
        </w:tabs>
      </w:pPr>
      <w:r>
        <w:t>SEO services.</w:t>
      </w:r>
    </w:p>
    <w:p w14:paraId="5C24FFA8" w14:textId="77777777" w:rsidR="00287DFE" w:rsidRDefault="00000000">
      <w:pPr>
        <w:numPr>
          <w:ilvl w:val="0"/>
          <w:numId w:val="20"/>
        </w:numPr>
        <w:tabs>
          <w:tab w:val="left" w:pos="-270"/>
          <w:tab w:val="left" w:pos="0"/>
        </w:tabs>
      </w:pPr>
      <w:r>
        <w:t>Changes to business logic.</w:t>
      </w:r>
    </w:p>
    <w:p w14:paraId="1270A993" w14:textId="77777777" w:rsidR="00287DFE" w:rsidRDefault="00000000">
      <w:r>
        <w:t>Any feature addition or enhancement will be charged separately.</w:t>
      </w:r>
    </w:p>
    <w:p w14:paraId="07262234" w14:textId="77777777" w:rsidR="00287DFE" w:rsidRDefault="00000000">
      <w:r>
        <w:rPr>
          <w:noProof/>
        </w:rPr>
        <mc:AlternateContent>
          <mc:Choice Requires="wps">
            <w:drawing>
              <wp:inline distT="0" distB="0" distL="0" distR="0" wp14:anchorId="493A836C" wp14:editId="64D0B0A1">
                <wp:extent cx="41614728" cy="1271"/>
                <wp:effectExtent l="0" t="0" r="28572" b="36829"/>
                <wp:docPr id="1753724510" name="Horizontal Lin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4B9861" id="Horizontal Line 12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CFAE866" w14:textId="77777777" w:rsidR="00287DFE" w:rsidRDefault="00000000">
      <w:pPr>
        <w:rPr>
          <w:b/>
          <w:bCs/>
        </w:rPr>
      </w:pPr>
      <w:r>
        <w:rPr>
          <w:b/>
          <w:bCs/>
        </w:rPr>
        <w:t>11. Approval</w:t>
      </w:r>
    </w:p>
    <w:p w14:paraId="20B28426" w14:textId="77777777" w:rsidR="00287DFE" w:rsidRDefault="00000000">
      <w:r>
        <w:t>By approving this proposal, Rafi &amp; Sons confirms acceptance of:</w:t>
      </w:r>
    </w:p>
    <w:p w14:paraId="7B845947" w14:textId="77777777" w:rsidR="00287DFE" w:rsidRDefault="00000000">
      <w:pPr>
        <w:numPr>
          <w:ilvl w:val="0"/>
          <w:numId w:val="21"/>
        </w:numPr>
      </w:pPr>
      <w:r>
        <w:t>The defined scope.</w:t>
      </w:r>
    </w:p>
    <w:p w14:paraId="1F61F0D5" w14:textId="77777777" w:rsidR="00287DFE" w:rsidRDefault="00000000">
      <w:pPr>
        <w:numPr>
          <w:ilvl w:val="0"/>
          <w:numId w:val="21"/>
        </w:numPr>
      </w:pPr>
      <w:r>
        <w:t>The listed exclusions.</w:t>
      </w:r>
    </w:p>
    <w:p w14:paraId="0B60CE8F" w14:textId="77777777" w:rsidR="00287DFE" w:rsidRDefault="00000000">
      <w:pPr>
        <w:numPr>
          <w:ilvl w:val="0"/>
          <w:numId w:val="21"/>
        </w:numPr>
      </w:pPr>
      <w:r>
        <w:t>The project cost of PKR 80,000.</w:t>
      </w:r>
    </w:p>
    <w:p w14:paraId="1BE0F9C0" w14:textId="77777777" w:rsidR="00287DFE" w:rsidRDefault="00000000">
      <w:pPr>
        <w:numPr>
          <w:ilvl w:val="0"/>
          <w:numId w:val="21"/>
        </w:numPr>
      </w:pPr>
      <w:r>
        <w:lastRenderedPageBreak/>
        <w:t>The payment schedule.</w:t>
      </w:r>
    </w:p>
    <w:p w14:paraId="20D9FE43" w14:textId="77777777" w:rsidR="00287DFE" w:rsidRDefault="00000000">
      <w:pPr>
        <w:numPr>
          <w:ilvl w:val="0"/>
          <w:numId w:val="21"/>
        </w:numPr>
      </w:pPr>
      <w:r>
        <w:t>The tentative 15-working-day timeline.</w:t>
      </w:r>
    </w:p>
    <w:p w14:paraId="65FC1D10" w14:textId="77777777" w:rsidR="00287DFE" w:rsidRDefault="00000000">
      <w:pPr>
        <w:numPr>
          <w:ilvl w:val="0"/>
          <w:numId w:val="21"/>
        </w:numPr>
      </w:pPr>
      <w:r>
        <w:t>The maintenance terms.</w:t>
      </w:r>
    </w:p>
    <w:p w14:paraId="13F3EF05" w14:textId="77777777" w:rsidR="00287DFE" w:rsidRDefault="00000000">
      <w:pPr>
        <w:numPr>
          <w:ilvl w:val="0"/>
          <w:numId w:val="21"/>
        </w:numPr>
      </w:pPr>
      <w:r>
        <w:t>Separate charges for additional features and enhancements.</w:t>
      </w:r>
    </w:p>
    <w:p w14:paraId="10253E21" w14:textId="77777777" w:rsidR="00287DFE" w:rsidRDefault="00000000">
      <w:r>
        <w:rPr>
          <w:b/>
          <w:bCs/>
        </w:rPr>
        <w:t>Client Name:</w:t>
      </w:r>
      <w:r>
        <w:t xml:space="preserve"> __________________________</w:t>
      </w:r>
    </w:p>
    <w:p w14:paraId="7FCD2B03" w14:textId="77777777" w:rsidR="00287DFE" w:rsidRDefault="00000000">
      <w:r>
        <w:rPr>
          <w:b/>
          <w:bCs/>
        </w:rPr>
        <w:t>Authorized Person:</w:t>
      </w:r>
      <w:r>
        <w:t xml:space="preserve"> ____________________</w:t>
      </w:r>
    </w:p>
    <w:p w14:paraId="7CF806AD" w14:textId="77777777" w:rsidR="00287DFE" w:rsidRDefault="00000000">
      <w:r>
        <w:rPr>
          <w:b/>
          <w:bCs/>
        </w:rPr>
        <w:t>Signature:</w:t>
      </w:r>
      <w:r>
        <w:t xml:space="preserve"> ____________________________</w:t>
      </w:r>
    </w:p>
    <w:p w14:paraId="52250CF6" w14:textId="77777777" w:rsidR="00287DFE" w:rsidRDefault="00000000">
      <w:r>
        <w:rPr>
          <w:b/>
          <w:bCs/>
        </w:rPr>
        <w:t>Date:</w:t>
      </w:r>
      <w:r>
        <w:t xml:space="preserve"> _________________________________</w:t>
      </w:r>
    </w:p>
    <w:p w14:paraId="726F2BC8" w14:textId="77777777" w:rsidR="00287DFE" w:rsidRDefault="00287DFE"/>
    <w:sectPr w:rsidR="00287DF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06AB1" w14:textId="77777777" w:rsidR="00DB3C89" w:rsidRDefault="00DB3C89">
      <w:pPr>
        <w:spacing w:after="0" w:line="240" w:lineRule="auto"/>
      </w:pPr>
      <w:r>
        <w:separator/>
      </w:r>
    </w:p>
  </w:endnote>
  <w:endnote w:type="continuationSeparator" w:id="0">
    <w:p w14:paraId="21F1C4BE" w14:textId="77777777" w:rsidR="00DB3C89" w:rsidRDefault="00DB3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62CEB" w14:textId="77777777" w:rsidR="00DB3C89" w:rsidRDefault="00DB3C8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2A506B4" w14:textId="77777777" w:rsidR="00DB3C89" w:rsidRDefault="00DB3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9B3"/>
    <w:multiLevelType w:val="multilevel"/>
    <w:tmpl w:val="6C48740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16027AE4"/>
    <w:multiLevelType w:val="multilevel"/>
    <w:tmpl w:val="A202994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197D00E3"/>
    <w:multiLevelType w:val="multilevel"/>
    <w:tmpl w:val="6AACE21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1C616D5C"/>
    <w:multiLevelType w:val="multilevel"/>
    <w:tmpl w:val="4F3E58C8"/>
    <w:lvl w:ilvl="0">
      <w:numFmt w:val="bullet"/>
      <w:lvlText w:val=""/>
      <w:lvlJc w:val="left"/>
      <w:pPr>
        <w:ind w:left="99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71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43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15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87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59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1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03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750" w:hanging="360"/>
      </w:pPr>
      <w:rPr>
        <w:rFonts w:ascii="Wingdings" w:hAnsi="Wingdings"/>
        <w:sz w:val="20"/>
      </w:rPr>
    </w:lvl>
  </w:abstractNum>
  <w:abstractNum w:abstractNumId="4" w15:restartNumberingAfterBreak="0">
    <w:nsid w:val="2441121C"/>
    <w:multiLevelType w:val="multilevel"/>
    <w:tmpl w:val="DEB0AFF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24E06EF6"/>
    <w:multiLevelType w:val="multilevel"/>
    <w:tmpl w:val="215E55D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274946FE"/>
    <w:multiLevelType w:val="multilevel"/>
    <w:tmpl w:val="8D28E02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346825DF"/>
    <w:multiLevelType w:val="multilevel"/>
    <w:tmpl w:val="1B4213B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368A7CA0"/>
    <w:multiLevelType w:val="multilevel"/>
    <w:tmpl w:val="B33EDAD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376A2E19"/>
    <w:multiLevelType w:val="multilevel"/>
    <w:tmpl w:val="472A726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41F503C2"/>
    <w:multiLevelType w:val="multilevel"/>
    <w:tmpl w:val="C13496C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486C204F"/>
    <w:multiLevelType w:val="multilevel"/>
    <w:tmpl w:val="40B844A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2" w15:restartNumberingAfterBreak="0">
    <w:nsid w:val="576917BE"/>
    <w:multiLevelType w:val="multilevel"/>
    <w:tmpl w:val="25441AA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57BF7114"/>
    <w:multiLevelType w:val="multilevel"/>
    <w:tmpl w:val="9A24C85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" w15:restartNumberingAfterBreak="0">
    <w:nsid w:val="58476384"/>
    <w:multiLevelType w:val="multilevel"/>
    <w:tmpl w:val="2A7C60C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5" w15:restartNumberingAfterBreak="0">
    <w:nsid w:val="600E3CBE"/>
    <w:multiLevelType w:val="multilevel"/>
    <w:tmpl w:val="025A787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6" w15:restartNumberingAfterBreak="0">
    <w:nsid w:val="632E3789"/>
    <w:multiLevelType w:val="multilevel"/>
    <w:tmpl w:val="7D28E55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7" w15:restartNumberingAfterBreak="0">
    <w:nsid w:val="64F2659E"/>
    <w:multiLevelType w:val="multilevel"/>
    <w:tmpl w:val="47F025D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78A07774"/>
    <w:multiLevelType w:val="multilevel"/>
    <w:tmpl w:val="C0E2343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9" w15:restartNumberingAfterBreak="0">
    <w:nsid w:val="7E8F7D78"/>
    <w:multiLevelType w:val="multilevel"/>
    <w:tmpl w:val="628ACFF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0" w15:restartNumberingAfterBreak="0">
    <w:nsid w:val="7F76378F"/>
    <w:multiLevelType w:val="multilevel"/>
    <w:tmpl w:val="581A5FB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629898680">
    <w:abstractNumId w:val="18"/>
  </w:num>
  <w:num w:numId="2" w16cid:durableId="240991609">
    <w:abstractNumId w:val="2"/>
  </w:num>
  <w:num w:numId="3" w16cid:durableId="1670795377">
    <w:abstractNumId w:val="20"/>
  </w:num>
  <w:num w:numId="4" w16cid:durableId="1762600142">
    <w:abstractNumId w:val="12"/>
  </w:num>
  <w:num w:numId="5" w16cid:durableId="2134444358">
    <w:abstractNumId w:val="4"/>
  </w:num>
  <w:num w:numId="6" w16cid:durableId="1704479854">
    <w:abstractNumId w:val="19"/>
  </w:num>
  <w:num w:numId="7" w16cid:durableId="1509757019">
    <w:abstractNumId w:val="13"/>
  </w:num>
  <w:num w:numId="8" w16cid:durableId="1277638945">
    <w:abstractNumId w:val="8"/>
  </w:num>
  <w:num w:numId="9" w16cid:durableId="600453155">
    <w:abstractNumId w:val="15"/>
  </w:num>
  <w:num w:numId="10" w16cid:durableId="990213998">
    <w:abstractNumId w:val="17"/>
  </w:num>
  <w:num w:numId="11" w16cid:durableId="1907452259">
    <w:abstractNumId w:val="0"/>
  </w:num>
  <w:num w:numId="12" w16cid:durableId="614484837">
    <w:abstractNumId w:val="14"/>
  </w:num>
  <w:num w:numId="13" w16cid:durableId="277686131">
    <w:abstractNumId w:val="5"/>
  </w:num>
  <w:num w:numId="14" w16cid:durableId="1467506256">
    <w:abstractNumId w:val="6"/>
  </w:num>
  <w:num w:numId="15" w16cid:durableId="1059984129">
    <w:abstractNumId w:val="16"/>
  </w:num>
  <w:num w:numId="16" w16cid:durableId="1031960395">
    <w:abstractNumId w:val="9"/>
  </w:num>
  <w:num w:numId="17" w16cid:durableId="731390734">
    <w:abstractNumId w:val="11"/>
  </w:num>
  <w:num w:numId="18" w16cid:durableId="1684743675">
    <w:abstractNumId w:val="1"/>
  </w:num>
  <w:num w:numId="19" w16cid:durableId="1959023428">
    <w:abstractNumId w:val="10"/>
  </w:num>
  <w:num w:numId="20" w16cid:durableId="992953502">
    <w:abstractNumId w:val="3"/>
  </w:num>
  <w:num w:numId="21" w16cid:durableId="5856567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87DFE"/>
    <w:rsid w:val="00287DFE"/>
    <w:rsid w:val="00660FD7"/>
    <w:rsid w:val="00683E58"/>
    <w:rsid w:val="00DB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6A0AA"/>
  <w15:docId w15:val="{569DEEA1-A9A9-422A-BCBA-ABF2574C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1075</Words>
  <Characters>6129</Characters>
  <Application>Microsoft Office Word</Application>
  <DocSecurity>0</DocSecurity>
  <Lines>51</Lines>
  <Paragraphs>14</Paragraphs>
  <ScaleCrop>false</ScaleCrop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Zaryab Uddin</dc:creator>
  <dc:description/>
  <cp:lastModifiedBy>Malik Zaryab Uddin</cp:lastModifiedBy>
  <cp:revision>2</cp:revision>
  <dcterms:created xsi:type="dcterms:W3CDTF">2026-08-05T05:35:00Z</dcterms:created>
  <dcterms:modified xsi:type="dcterms:W3CDTF">2026-08-05T05:35:00Z</dcterms:modified>
</cp:coreProperties>
</file>